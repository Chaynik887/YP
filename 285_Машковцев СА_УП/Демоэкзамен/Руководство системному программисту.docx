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93CCFF" w14:textId="77777777" w:rsidR="006802F8" w:rsidRDefault="006802F8" w:rsidP="006802F8">
      <w:pPr>
        <w:pStyle w:val="af9"/>
        <w:jc w:val="center"/>
        <w:rPr>
          <w:b/>
          <w:noProof/>
          <w:sz w:val="72"/>
        </w:rPr>
      </w:pPr>
    </w:p>
    <w:p w14:paraId="1D2C0F42" w14:textId="77777777" w:rsidR="006802F8" w:rsidRDefault="006802F8" w:rsidP="006802F8">
      <w:pPr>
        <w:pStyle w:val="af9"/>
        <w:jc w:val="center"/>
        <w:rPr>
          <w:b/>
          <w:noProof/>
          <w:sz w:val="72"/>
        </w:rPr>
      </w:pPr>
    </w:p>
    <w:p w14:paraId="3E52086E" w14:textId="77777777" w:rsidR="006802F8" w:rsidRDefault="006802F8" w:rsidP="006802F8">
      <w:pPr>
        <w:pStyle w:val="af9"/>
        <w:jc w:val="center"/>
        <w:rPr>
          <w:b/>
          <w:noProof/>
          <w:sz w:val="72"/>
        </w:rPr>
      </w:pPr>
    </w:p>
    <w:p w14:paraId="6C1A394D" w14:textId="77777777" w:rsidR="006802F8" w:rsidRDefault="006802F8" w:rsidP="006802F8">
      <w:pPr>
        <w:pStyle w:val="af9"/>
        <w:jc w:val="center"/>
        <w:rPr>
          <w:b/>
          <w:noProof/>
          <w:sz w:val="72"/>
        </w:rPr>
      </w:pPr>
    </w:p>
    <w:p w14:paraId="45153AE7" w14:textId="01D4D1E7" w:rsidR="006802F8" w:rsidRDefault="006802F8" w:rsidP="006802F8">
      <w:pPr>
        <w:pStyle w:val="af9"/>
        <w:jc w:val="center"/>
        <w:rPr>
          <w:b/>
          <w:noProof/>
          <w:sz w:val="72"/>
        </w:rPr>
      </w:pPr>
      <w:r w:rsidRPr="00705A96">
        <w:rPr>
          <w:b/>
          <w:noProof/>
          <w:sz w:val="72"/>
        </w:rPr>
        <w:t xml:space="preserve">Руководство </w:t>
      </w:r>
      <w:r w:rsidR="00884FC0">
        <w:rPr>
          <w:b/>
          <w:noProof/>
          <w:sz w:val="72"/>
        </w:rPr>
        <w:t>системного программиста</w:t>
      </w:r>
    </w:p>
    <w:p w14:paraId="7E94FBEA" w14:textId="2EAB81D0" w:rsidR="00884FC0" w:rsidRDefault="006802F8" w:rsidP="006802F8">
      <w:pPr>
        <w:ind w:firstLine="0"/>
        <w:jc w:val="center"/>
        <w:rPr>
          <w:b/>
          <w:noProof/>
          <w:sz w:val="72"/>
        </w:rPr>
      </w:pPr>
      <w:r w:rsidRPr="00705A96">
        <w:rPr>
          <w:b/>
          <w:noProof/>
          <w:sz w:val="72"/>
        </w:rPr>
        <w:t>«</w:t>
      </w:r>
      <w:r w:rsidR="001A05D8">
        <w:rPr>
          <w:b/>
          <w:sz w:val="72"/>
        </w:rPr>
        <w:t>П</w:t>
      </w:r>
      <w:r w:rsidR="001A05D8" w:rsidRPr="001A05D8">
        <w:rPr>
          <w:b/>
          <w:sz w:val="72"/>
        </w:rPr>
        <w:t>рограммн</w:t>
      </w:r>
      <w:r w:rsidR="001A05D8">
        <w:rPr>
          <w:b/>
          <w:sz w:val="72"/>
        </w:rPr>
        <w:t xml:space="preserve">ый </w:t>
      </w:r>
      <w:r w:rsidR="001A05D8" w:rsidRPr="001A05D8">
        <w:rPr>
          <w:b/>
          <w:sz w:val="72"/>
        </w:rPr>
        <w:t>модул</w:t>
      </w:r>
      <w:r w:rsidR="001A05D8">
        <w:rPr>
          <w:b/>
          <w:sz w:val="72"/>
        </w:rPr>
        <w:t>ь</w:t>
      </w:r>
      <w:r w:rsidR="001A05D8" w:rsidRPr="001A05D8">
        <w:rPr>
          <w:b/>
          <w:sz w:val="72"/>
        </w:rPr>
        <w:t xml:space="preserve"> для учета заявок на ремонт климатического оборудования</w:t>
      </w:r>
      <w:r w:rsidRPr="00705A96">
        <w:rPr>
          <w:b/>
          <w:noProof/>
          <w:sz w:val="72"/>
        </w:rPr>
        <w:t>»</w:t>
      </w:r>
    </w:p>
    <w:p w14:paraId="5A819A8A" w14:textId="5C853D7E" w:rsidR="001C440C" w:rsidRDefault="00FE0811" w:rsidP="006802F8">
      <w:pPr>
        <w:ind w:firstLine="0"/>
        <w:jc w:val="center"/>
      </w:pPr>
      <w:r>
        <w:br w:type="page"/>
      </w:r>
    </w:p>
    <w:p w14:paraId="39128C2E" w14:textId="77777777" w:rsidR="000D2079" w:rsidRPr="00D16CF0" w:rsidRDefault="000D2079" w:rsidP="00D16CF0">
      <w:pPr>
        <w:spacing w:line="360" w:lineRule="auto"/>
        <w:ind w:left="851" w:firstLine="0"/>
        <w:jc w:val="center"/>
        <w:rPr>
          <w:b/>
        </w:rPr>
      </w:pPr>
      <w:bookmarkStart w:id="0" w:name="_Toc225400668"/>
      <w:r w:rsidRPr="00D16CF0">
        <w:rPr>
          <w:b/>
        </w:rPr>
        <w:lastRenderedPageBreak/>
        <w:t>С</w:t>
      </w:r>
      <w:bookmarkEnd w:id="0"/>
      <w:r w:rsidR="00C17EC8" w:rsidRPr="00D16CF0">
        <w:rPr>
          <w:b/>
        </w:rPr>
        <w:t>ОДЕРЖАНИЕ</w:t>
      </w:r>
    </w:p>
    <w:p w14:paraId="2411509C" w14:textId="2959C5B5" w:rsidR="00A9745F" w:rsidRDefault="00D626DB">
      <w:pPr>
        <w:pStyle w:val="13"/>
        <w:rPr>
          <w:rFonts w:asciiTheme="minorHAnsi" w:eastAsiaTheme="minorEastAsia" w:hAnsiTheme="minorHAnsi" w:cstheme="minorBidi"/>
          <w:bCs w:val="0"/>
          <w:noProof/>
          <w:sz w:val="22"/>
          <w:szCs w:val="22"/>
        </w:rPr>
      </w:pPr>
      <w:r>
        <w:rPr>
          <w:caps/>
          <w:sz w:val="20"/>
        </w:rPr>
        <w:fldChar w:fldCharType="begin"/>
      </w:r>
      <w:r w:rsidR="007F1A7D">
        <w:rPr>
          <w:caps/>
          <w:sz w:val="20"/>
        </w:rPr>
        <w:instrText xml:space="preserve"> TOC \o "1-3" \h \z \u </w:instrText>
      </w:r>
      <w:r>
        <w:rPr>
          <w:caps/>
          <w:sz w:val="20"/>
        </w:rPr>
        <w:fldChar w:fldCharType="separate"/>
      </w:r>
      <w:hyperlink w:anchor="_Toc223734826" w:history="1">
        <w:r w:rsidR="00A9745F" w:rsidRPr="000B5ED8">
          <w:rPr>
            <w:rStyle w:val="afa"/>
            <w:noProof/>
          </w:rPr>
          <w:t>1</w:t>
        </w:r>
        <w:r w:rsidR="00A9745F">
          <w:rPr>
            <w:rFonts w:asciiTheme="minorHAnsi" w:eastAsiaTheme="minorEastAsia" w:hAnsiTheme="minorHAnsi" w:cstheme="minorBidi"/>
            <w:bCs w:val="0"/>
            <w:noProof/>
            <w:sz w:val="22"/>
            <w:szCs w:val="22"/>
          </w:rPr>
          <w:tab/>
        </w:r>
        <w:r w:rsidR="00A9745F" w:rsidRPr="000B5ED8">
          <w:rPr>
            <w:rStyle w:val="afa"/>
            <w:noProof/>
          </w:rPr>
          <w:t>Общие сведения о программе</w:t>
        </w:r>
        <w:r w:rsidR="00A9745F">
          <w:rPr>
            <w:noProof/>
            <w:webHidden/>
          </w:rPr>
          <w:tab/>
        </w:r>
        <w:r w:rsidR="00A9745F">
          <w:rPr>
            <w:noProof/>
            <w:webHidden/>
          </w:rPr>
          <w:fldChar w:fldCharType="begin"/>
        </w:r>
        <w:r w:rsidR="00A9745F">
          <w:rPr>
            <w:noProof/>
            <w:webHidden/>
          </w:rPr>
          <w:instrText xml:space="preserve"> PAGEREF _Toc223734826 \h </w:instrText>
        </w:r>
        <w:r w:rsidR="00A9745F">
          <w:rPr>
            <w:noProof/>
            <w:webHidden/>
          </w:rPr>
        </w:r>
        <w:r w:rsidR="00A9745F">
          <w:rPr>
            <w:noProof/>
            <w:webHidden/>
          </w:rPr>
          <w:fldChar w:fldCharType="separate"/>
        </w:r>
        <w:r w:rsidR="00A9745F">
          <w:rPr>
            <w:noProof/>
            <w:webHidden/>
          </w:rPr>
          <w:t>3</w:t>
        </w:r>
        <w:r w:rsidR="00A9745F">
          <w:rPr>
            <w:noProof/>
            <w:webHidden/>
          </w:rPr>
          <w:fldChar w:fldCharType="end"/>
        </w:r>
      </w:hyperlink>
    </w:p>
    <w:p w14:paraId="474E4411" w14:textId="5BBA1137" w:rsidR="00A9745F" w:rsidRDefault="00A9745F">
      <w:pPr>
        <w:pStyle w:val="13"/>
        <w:rPr>
          <w:rFonts w:asciiTheme="minorHAnsi" w:eastAsiaTheme="minorEastAsia" w:hAnsiTheme="minorHAnsi" w:cstheme="minorBidi"/>
          <w:bCs w:val="0"/>
          <w:noProof/>
          <w:sz w:val="22"/>
          <w:szCs w:val="22"/>
        </w:rPr>
      </w:pPr>
      <w:hyperlink w:anchor="_Toc223734827" w:history="1">
        <w:r w:rsidRPr="000B5ED8">
          <w:rPr>
            <w:rStyle w:val="afa"/>
            <w:noProof/>
          </w:rPr>
          <w:t>2</w:t>
        </w:r>
        <w:r>
          <w:rPr>
            <w:rFonts w:asciiTheme="minorHAnsi" w:eastAsiaTheme="minorEastAsia" w:hAnsiTheme="minorHAnsi" w:cstheme="minorBidi"/>
            <w:bCs w:val="0"/>
            <w:noProof/>
            <w:sz w:val="22"/>
            <w:szCs w:val="22"/>
          </w:rPr>
          <w:tab/>
        </w:r>
        <w:r w:rsidRPr="000B5ED8">
          <w:rPr>
            <w:rStyle w:val="afa"/>
            <w:noProof/>
          </w:rPr>
          <w:t>Структура программы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_Toc223734827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0962063" w14:textId="5F5F1CCB" w:rsidR="00A9745F" w:rsidRDefault="00A9745F">
      <w:pPr>
        <w:pStyle w:val="13"/>
        <w:rPr>
          <w:rFonts w:asciiTheme="minorHAnsi" w:eastAsiaTheme="minorEastAsia" w:hAnsiTheme="minorHAnsi" w:cstheme="minorBidi"/>
          <w:bCs w:val="0"/>
          <w:noProof/>
          <w:sz w:val="22"/>
          <w:szCs w:val="22"/>
        </w:rPr>
      </w:pPr>
      <w:hyperlink w:anchor="_Toc223734828" w:history="1">
        <w:r w:rsidRPr="000B5ED8">
          <w:rPr>
            <w:rStyle w:val="afa"/>
            <w:noProof/>
          </w:rPr>
          <w:t>3</w:t>
        </w:r>
        <w:r>
          <w:rPr>
            <w:rFonts w:asciiTheme="minorHAnsi" w:eastAsiaTheme="minorEastAsia" w:hAnsiTheme="minorHAnsi" w:cstheme="minorBidi"/>
            <w:bCs w:val="0"/>
            <w:noProof/>
            <w:sz w:val="22"/>
            <w:szCs w:val="22"/>
          </w:rPr>
          <w:tab/>
        </w:r>
        <w:r w:rsidRPr="000B5ED8">
          <w:rPr>
            <w:rStyle w:val="afa"/>
            <w:noProof/>
          </w:rPr>
          <w:t>Настройка программы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_Toc223734828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A653222" w14:textId="174E2CCF" w:rsidR="00A9745F" w:rsidRDefault="00A9745F">
      <w:pPr>
        <w:pStyle w:val="13"/>
        <w:rPr>
          <w:rFonts w:asciiTheme="minorHAnsi" w:eastAsiaTheme="minorEastAsia" w:hAnsiTheme="minorHAnsi" w:cstheme="minorBidi"/>
          <w:bCs w:val="0"/>
          <w:noProof/>
          <w:sz w:val="22"/>
          <w:szCs w:val="22"/>
        </w:rPr>
      </w:pPr>
      <w:hyperlink w:anchor="_Toc223734829" w:history="1">
        <w:r w:rsidRPr="000B5ED8">
          <w:rPr>
            <w:rStyle w:val="afa"/>
            <w:noProof/>
          </w:rPr>
          <w:t>4</w:t>
        </w:r>
        <w:r>
          <w:rPr>
            <w:rFonts w:asciiTheme="minorHAnsi" w:eastAsiaTheme="minorEastAsia" w:hAnsiTheme="minorHAnsi" w:cstheme="minorBidi"/>
            <w:bCs w:val="0"/>
            <w:noProof/>
            <w:sz w:val="22"/>
            <w:szCs w:val="22"/>
          </w:rPr>
          <w:tab/>
        </w:r>
        <w:r w:rsidRPr="000B5ED8">
          <w:rPr>
            <w:rStyle w:val="afa"/>
            <w:noProof/>
          </w:rPr>
          <w:t>Проверка программы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_Toc223734829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74116B8" w14:textId="25A9F548" w:rsidR="00A9745F" w:rsidRDefault="00A9745F">
      <w:pPr>
        <w:pStyle w:val="13"/>
        <w:rPr>
          <w:rFonts w:asciiTheme="minorHAnsi" w:eastAsiaTheme="minorEastAsia" w:hAnsiTheme="minorHAnsi" w:cstheme="minorBidi"/>
          <w:bCs w:val="0"/>
          <w:noProof/>
          <w:sz w:val="22"/>
          <w:szCs w:val="22"/>
        </w:rPr>
      </w:pPr>
      <w:hyperlink w:anchor="_Toc223734830" w:history="1">
        <w:r w:rsidRPr="000B5ED8">
          <w:rPr>
            <w:rStyle w:val="afa"/>
            <w:noProof/>
          </w:rPr>
          <w:t>5</w:t>
        </w:r>
        <w:r>
          <w:rPr>
            <w:rFonts w:asciiTheme="minorHAnsi" w:eastAsiaTheme="minorEastAsia" w:hAnsiTheme="minorHAnsi" w:cstheme="minorBidi"/>
            <w:bCs w:val="0"/>
            <w:noProof/>
            <w:sz w:val="22"/>
            <w:szCs w:val="22"/>
          </w:rPr>
          <w:tab/>
        </w:r>
        <w:r w:rsidRPr="000B5ED8">
          <w:rPr>
            <w:rStyle w:val="afa"/>
            <w:noProof/>
          </w:rPr>
          <w:t>Дополнительные возможности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_Toc223734830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7117EE9" w14:textId="63BD7E3B" w:rsidR="00A9745F" w:rsidRDefault="00A9745F">
      <w:pPr>
        <w:pStyle w:val="13"/>
        <w:rPr>
          <w:rFonts w:asciiTheme="minorHAnsi" w:eastAsiaTheme="minorEastAsia" w:hAnsiTheme="minorHAnsi" w:cstheme="minorBidi"/>
          <w:bCs w:val="0"/>
          <w:noProof/>
          <w:sz w:val="22"/>
          <w:szCs w:val="22"/>
        </w:rPr>
      </w:pPr>
      <w:hyperlink w:anchor="_Toc223734831" w:history="1">
        <w:r w:rsidRPr="000B5ED8">
          <w:rPr>
            <w:rStyle w:val="afa"/>
            <w:noProof/>
          </w:rPr>
          <w:t>6</w:t>
        </w:r>
        <w:r>
          <w:rPr>
            <w:rFonts w:asciiTheme="minorHAnsi" w:eastAsiaTheme="minorEastAsia" w:hAnsiTheme="minorHAnsi" w:cstheme="minorBidi"/>
            <w:bCs w:val="0"/>
            <w:noProof/>
            <w:sz w:val="22"/>
            <w:szCs w:val="22"/>
          </w:rPr>
          <w:tab/>
        </w:r>
        <w:r w:rsidRPr="000B5ED8">
          <w:rPr>
            <w:rStyle w:val="afa"/>
            <w:noProof/>
          </w:rPr>
          <w:t>Сообщения системному программисту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_Toc223734831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D7F3EC0" w14:textId="753EAA53" w:rsidR="000E78FF" w:rsidRDefault="00D626DB" w:rsidP="00D16CF0">
      <w:pPr>
        <w:spacing w:line="360" w:lineRule="auto"/>
        <w:ind w:left="851" w:firstLine="0"/>
      </w:pPr>
      <w:r>
        <w:rPr>
          <w:caps/>
          <w:sz w:val="20"/>
          <w:szCs w:val="20"/>
        </w:rPr>
        <w:fldChar w:fldCharType="end"/>
      </w:r>
    </w:p>
    <w:p w14:paraId="65971507" w14:textId="77777777" w:rsidR="00D53383" w:rsidRDefault="00D53383" w:rsidP="00D53383"/>
    <w:p w14:paraId="700EA01B" w14:textId="77777777" w:rsidR="000170D3" w:rsidRPr="00D53383" w:rsidRDefault="000170D3" w:rsidP="00D53383">
      <w:pPr>
        <w:sectPr w:rsidR="000170D3" w:rsidRPr="00D53383" w:rsidSect="00BF12CA">
          <w:footerReference w:type="default" r:id="rId8"/>
          <w:pgSz w:w="11906" w:h="16838"/>
          <w:pgMar w:top="719" w:right="850" w:bottom="1134" w:left="1134" w:header="180" w:footer="211" w:gutter="0"/>
          <w:cols w:space="708"/>
          <w:titlePg/>
          <w:docGrid w:linePitch="381"/>
        </w:sectPr>
      </w:pPr>
    </w:p>
    <w:p w14:paraId="7C212198" w14:textId="724DDC93" w:rsidR="00C17EC8" w:rsidRDefault="00290BA8" w:rsidP="00AE7294">
      <w:pPr>
        <w:pStyle w:val="11"/>
      </w:pPr>
      <w:bookmarkStart w:id="1" w:name="_Toc225400669"/>
      <w:bookmarkStart w:id="2" w:name="_Toc223734826"/>
      <w:r>
        <w:lastRenderedPageBreak/>
        <w:t>Общие сведения</w:t>
      </w:r>
      <w:r w:rsidR="00884FC0">
        <w:t xml:space="preserve"> о программе</w:t>
      </w:r>
      <w:bookmarkEnd w:id="2"/>
    </w:p>
    <w:p w14:paraId="1E12B2BE" w14:textId="0CBB46D6" w:rsidR="00290BA8" w:rsidRDefault="00BC3188" w:rsidP="00290BA8">
      <w:pPr>
        <w:pStyle w:val="af9"/>
      </w:pPr>
      <w:r>
        <w:t>Данное руководство предназначено для изучения программы под названием «</w:t>
      </w:r>
      <w:r w:rsidR="001A05D8" w:rsidRPr="001A05D8">
        <w:t>Программный модуль для учета заявок на ремонт климатического оборудования</w:t>
      </w:r>
      <w:r>
        <w:t xml:space="preserve">». </w:t>
      </w:r>
      <w:r w:rsidR="001A05D8" w:rsidRPr="001A05D8">
        <w:t xml:space="preserve">Программа предназначена для ведения жизненного цикла заявок на ремонт климатической техники: создание, просмотр, фильтрация, назначение </w:t>
      </w:r>
      <w:r w:rsidR="0026490C">
        <w:t>мастера</w:t>
      </w:r>
      <w:r w:rsidR="001A05D8" w:rsidRPr="001A05D8">
        <w:t>, изменение статусов, фиксация результата ремонта и ведение комментариев специалистов.</w:t>
      </w:r>
      <w:r w:rsidR="001A05D8" w:rsidRPr="001A05D8">
        <w:t xml:space="preserve"> </w:t>
      </w:r>
      <w:r w:rsidR="001A05D8" w:rsidRPr="001A05D8">
        <w:t>Документ содержит сведения, необходимые системному программисту для развертывания, настройки, проверки работоспособности и сопровождения веб‑приложения</w:t>
      </w:r>
      <w:r w:rsidR="0026490C">
        <w:t>.</w:t>
      </w:r>
      <w:r w:rsidR="001A05D8" w:rsidRPr="00DB471D">
        <w:t xml:space="preserve"> Описаны структура программы, порядок настройки параметров окружения и </w:t>
      </w:r>
      <w:r w:rsidR="0026490C">
        <w:t>базы данных</w:t>
      </w:r>
      <w:r w:rsidR="001A05D8" w:rsidRPr="00DB471D">
        <w:t>, способы проверки, дополнительные возможности и сообщения, возникающие при работе программы и требующие действий.</w:t>
      </w:r>
    </w:p>
    <w:p w14:paraId="12F1AE76" w14:textId="1FFA6B3A" w:rsidR="004E03DB" w:rsidRDefault="004E03DB" w:rsidP="00290BA8">
      <w:pPr>
        <w:pStyle w:val="af9"/>
        <w:rPr>
          <w:lang w:val="en-US"/>
        </w:rPr>
      </w:pPr>
      <w:r>
        <w:t>Основные функции программы</w:t>
      </w:r>
      <w:r>
        <w:rPr>
          <w:lang w:val="en-US"/>
        </w:rPr>
        <w:t>:</w:t>
      </w:r>
    </w:p>
    <w:p w14:paraId="2B5B27B5" w14:textId="731EAABB" w:rsidR="004E03DB" w:rsidRPr="004E03DB" w:rsidRDefault="004E03DB" w:rsidP="004E03DB">
      <w:pPr>
        <w:pStyle w:val="af9"/>
      </w:pPr>
      <w:r w:rsidRPr="004E03DB">
        <w:t>–</w:t>
      </w:r>
      <w:r>
        <w:t xml:space="preserve"> </w:t>
      </w:r>
      <w:r w:rsidRPr="004E03DB">
        <w:t>список</w:t>
      </w:r>
      <w:r>
        <w:t xml:space="preserve"> заявок</w:t>
      </w:r>
      <w:r w:rsidRPr="004E03DB">
        <w:t xml:space="preserve"> с фильтрами, карточка заявки, создание/редактирование/удаление (с разграничением по ролям)</w:t>
      </w:r>
      <w:r w:rsidRPr="004E03DB">
        <w:t>;</w:t>
      </w:r>
    </w:p>
    <w:p w14:paraId="630F11DC" w14:textId="735B0E3C" w:rsidR="004E03DB" w:rsidRPr="004E03DB" w:rsidRDefault="004E03DB" w:rsidP="004E03DB">
      <w:pPr>
        <w:pStyle w:val="af9"/>
      </w:pPr>
      <w:r w:rsidRPr="004E03DB">
        <w:t>–</w:t>
      </w:r>
      <w:r>
        <w:t xml:space="preserve"> </w:t>
      </w:r>
      <w:r w:rsidRPr="004E03DB">
        <w:t>поддержка ролей пользователей (</w:t>
      </w:r>
      <w:r>
        <w:t>м</w:t>
      </w:r>
      <w:r w:rsidRPr="004E03DB">
        <w:t xml:space="preserve">енеджер, </w:t>
      </w:r>
      <w:r>
        <w:t>о</w:t>
      </w:r>
      <w:r w:rsidRPr="004E03DB">
        <w:t xml:space="preserve">ператор, </w:t>
      </w:r>
      <w:r>
        <w:t>с</w:t>
      </w:r>
      <w:r w:rsidRPr="004E03DB">
        <w:t xml:space="preserve">пециалист, </w:t>
      </w:r>
      <w:r>
        <w:t>з</w:t>
      </w:r>
      <w:r w:rsidRPr="004E03DB">
        <w:t>аказчик) и ограничение доступа к функциям</w:t>
      </w:r>
      <w:r w:rsidRPr="004E03DB">
        <w:t>;</w:t>
      </w:r>
    </w:p>
    <w:p w14:paraId="542D0D39" w14:textId="079934B8" w:rsidR="004E03DB" w:rsidRPr="004E03DB" w:rsidRDefault="004E03DB" w:rsidP="004E03DB">
      <w:pPr>
        <w:pStyle w:val="af9"/>
      </w:pPr>
      <w:r w:rsidRPr="004E03DB">
        <w:t>–</w:t>
      </w:r>
      <w:r w:rsidR="0026490C">
        <w:t xml:space="preserve"> </w:t>
      </w:r>
      <w:r w:rsidRPr="004E03DB">
        <w:t>добавление комментариев специалистом к назначенной ему заявке</w:t>
      </w:r>
      <w:r>
        <w:t>, а также просмотр комментариев</w:t>
      </w:r>
      <w:r w:rsidRPr="004E03DB">
        <w:t>;</w:t>
      </w:r>
    </w:p>
    <w:p w14:paraId="0A1A11E9" w14:textId="51AF3BD1" w:rsidR="004E03DB" w:rsidRDefault="004E03DB" w:rsidP="004E03DB">
      <w:pPr>
        <w:pStyle w:val="af9"/>
      </w:pPr>
      <w:r w:rsidRPr="004E03DB">
        <w:t>–</w:t>
      </w:r>
      <w:r>
        <w:t xml:space="preserve"> </w:t>
      </w:r>
      <w:r w:rsidRPr="004E03DB">
        <w:t>расчёт показателей по заявкам (для оператора/менеджера).</w:t>
      </w:r>
      <w:bookmarkEnd w:id="1"/>
    </w:p>
    <w:p w14:paraId="1650B08C" w14:textId="6B492B12" w:rsidR="00CA168D" w:rsidRPr="00CA168D" w:rsidRDefault="00CA168D" w:rsidP="00CA168D">
      <w:pPr>
        <w:pStyle w:val="af9"/>
      </w:pPr>
      <w:r>
        <w:t>Технические средства</w:t>
      </w:r>
      <w:r w:rsidRPr="00CA168D">
        <w:t>:</w:t>
      </w:r>
    </w:p>
    <w:p w14:paraId="30919F9C" w14:textId="1ADF8CA4" w:rsidR="00CA168D" w:rsidRPr="00CA168D" w:rsidRDefault="00CA168D" w:rsidP="00CA168D">
      <w:pPr>
        <w:pStyle w:val="af9"/>
      </w:pPr>
      <w:r w:rsidRPr="00CA168D">
        <w:t xml:space="preserve">1) </w:t>
      </w:r>
      <w:r>
        <w:t>компьютер с операционной системой</w:t>
      </w:r>
      <w:r>
        <w:t xml:space="preserve"> Windows 10/11 или Linux, поддерживающий .NET</w:t>
      </w:r>
      <w:r w:rsidRPr="00CA168D">
        <w:t>;</w:t>
      </w:r>
    </w:p>
    <w:p w14:paraId="5DA4F8B7" w14:textId="1B82998A" w:rsidR="00CA168D" w:rsidRPr="00CA168D" w:rsidRDefault="00CA168D" w:rsidP="00CA168D">
      <w:pPr>
        <w:pStyle w:val="af9"/>
      </w:pPr>
      <w:r w:rsidRPr="00CA168D">
        <w:t xml:space="preserve">2) </w:t>
      </w:r>
      <w:r>
        <w:t>СУБД PostgreSQL (локально или на сервере)</w:t>
      </w:r>
      <w:r w:rsidRPr="00CA168D">
        <w:t>;</w:t>
      </w:r>
    </w:p>
    <w:p w14:paraId="1CE6648A" w14:textId="293C81A3" w:rsidR="00CA168D" w:rsidRDefault="00CA168D" w:rsidP="00CA168D">
      <w:pPr>
        <w:pStyle w:val="af9"/>
      </w:pPr>
      <w:r w:rsidRPr="00CA168D">
        <w:t xml:space="preserve">3) </w:t>
      </w:r>
      <w:r>
        <w:t xml:space="preserve">сеть или </w:t>
      </w:r>
      <w:r>
        <w:t>локальный доступ к БД.</w:t>
      </w:r>
    </w:p>
    <w:p w14:paraId="114619DE" w14:textId="77777777" w:rsidR="00CA168D" w:rsidRDefault="00CA168D">
      <w:pPr>
        <w:ind w:firstLine="0"/>
        <w:jc w:val="left"/>
      </w:pPr>
      <w:r>
        <w:br w:type="page"/>
      </w:r>
    </w:p>
    <w:p w14:paraId="4DABD6BA" w14:textId="197F49F0" w:rsidR="00CA168D" w:rsidRPr="00CA168D" w:rsidRDefault="00CA168D" w:rsidP="00CA168D">
      <w:pPr>
        <w:pStyle w:val="af9"/>
      </w:pPr>
      <w:r>
        <w:lastRenderedPageBreak/>
        <w:t>Программные средства</w:t>
      </w:r>
      <w:r w:rsidRPr="00CA168D">
        <w:t>:</w:t>
      </w:r>
    </w:p>
    <w:p w14:paraId="54597A2E" w14:textId="4F93864F" w:rsidR="00CA168D" w:rsidRPr="00CA168D" w:rsidRDefault="00CA168D" w:rsidP="00CA168D">
      <w:pPr>
        <w:pStyle w:val="af9"/>
        <w:rPr>
          <w:lang w:val="en-US"/>
        </w:rPr>
      </w:pPr>
      <w:r w:rsidRPr="00CA168D">
        <w:rPr>
          <w:lang w:val="en-US"/>
        </w:rPr>
        <w:t xml:space="preserve">1) </w:t>
      </w:r>
      <w:r w:rsidRPr="00CA168D">
        <w:rPr>
          <w:lang w:val="en-US"/>
        </w:rPr>
        <w:t>.NET / ASP.NET Core (MVC)</w:t>
      </w:r>
      <w:r>
        <w:rPr>
          <w:lang w:val="en-US"/>
        </w:rPr>
        <w:t>;</w:t>
      </w:r>
    </w:p>
    <w:p w14:paraId="07B12409" w14:textId="14FB7303" w:rsidR="00CA168D" w:rsidRPr="00CA168D" w:rsidRDefault="00CA168D" w:rsidP="00CA168D">
      <w:pPr>
        <w:pStyle w:val="af9"/>
        <w:rPr>
          <w:lang w:val="en-US"/>
        </w:rPr>
      </w:pPr>
      <w:r>
        <w:rPr>
          <w:lang w:val="en-US"/>
        </w:rPr>
        <w:t xml:space="preserve">2) </w:t>
      </w:r>
      <w:r w:rsidRPr="00CA168D">
        <w:rPr>
          <w:lang w:val="en-US"/>
        </w:rPr>
        <w:t>Entity Framework Core + Npgsql (PostgreSQL)</w:t>
      </w:r>
      <w:r>
        <w:rPr>
          <w:lang w:val="en-US"/>
        </w:rPr>
        <w:t>;</w:t>
      </w:r>
    </w:p>
    <w:p w14:paraId="31C02145" w14:textId="24996382" w:rsidR="00CA168D" w:rsidRPr="00CA168D" w:rsidRDefault="00CA168D" w:rsidP="00CA168D">
      <w:pPr>
        <w:pStyle w:val="af9"/>
        <w:rPr>
          <w:lang w:val="en-US"/>
        </w:rPr>
      </w:pPr>
      <w:r>
        <w:rPr>
          <w:lang w:val="en-US"/>
        </w:rPr>
        <w:t xml:space="preserve">3) </w:t>
      </w:r>
      <w:r w:rsidRPr="00CA168D">
        <w:rPr>
          <w:lang w:val="en-US"/>
        </w:rPr>
        <w:t>Cookie‑</w:t>
      </w:r>
      <w:r>
        <w:t>аутентификация</w:t>
      </w:r>
      <w:r w:rsidRPr="00CA168D">
        <w:rPr>
          <w:lang w:val="en-US"/>
        </w:rPr>
        <w:t xml:space="preserve"> ASP.NET Core</w:t>
      </w:r>
      <w:r>
        <w:rPr>
          <w:lang w:val="en-US"/>
        </w:rPr>
        <w:t>;</w:t>
      </w:r>
    </w:p>
    <w:p w14:paraId="4A9691A0" w14:textId="20F665F3" w:rsidR="00CA168D" w:rsidRPr="00CA168D" w:rsidRDefault="00CA168D" w:rsidP="00CA168D">
      <w:pPr>
        <w:pStyle w:val="af9"/>
      </w:pPr>
      <w:r w:rsidRPr="00CA168D">
        <w:t xml:space="preserve">4) </w:t>
      </w:r>
      <w:r>
        <w:t>в</w:t>
      </w:r>
      <w:r>
        <w:t>еб‑браузер для работы пользователя</w:t>
      </w:r>
      <w:r w:rsidRPr="00CA168D">
        <w:t>.</w:t>
      </w:r>
    </w:p>
    <w:p w14:paraId="62C659CA" w14:textId="5D5B45AE" w:rsidR="00E1056F" w:rsidRDefault="00E1056F" w:rsidP="00AE7294">
      <w:pPr>
        <w:pStyle w:val="11"/>
      </w:pPr>
      <w:bookmarkStart w:id="3" w:name="_Toc223734827"/>
      <w:r>
        <w:t>Структура программы</w:t>
      </w:r>
      <w:bookmarkEnd w:id="3"/>
    </w:p>
    <w:p w14:paraId="118D1AAD" w14:textId="5DF0EE6E" w:rsidR="00CA168D" w:rsidRDefault="00CA168D" w:rsidP="00CA168D">
      <w:pPr>
        <w:pStyle w:val="af9"/>
      </w:pPr>
      <w:r>
        <w:t>Структура программы состоит из нескольких частей</w:t>
      </w:r>
      <w:r w:rsidRPr="00CA168D">
        <w:t>:</w:t>
      </w:r>
    </w:p>
    <w:p w14:paraId="2DD7CD64" w14:textId="70976666" w:rsidR="00CA168D" w:rsidRDefault="00CA168D" w:rsidP="000451B7">
      <w:pPr>
        <w:pStyle w:val="af9"/>
        <w:numPr>
          <w:ilvl w:val="0"/>
          <w:numId w:val="22"/>
        </w:numPr>
        <w:ind w:left="0" w:firstLine="709"/>
      </w:pPr>
      <w:r>
        <w:t xml:space="preserve">точка входа </w:t>
      </w:r>
      <w:r>
        <w:t>"</w:t>
      </w:r>
      <w:r w:rsidRPr="00CA168D">
        <w:rPr>
          <w:lang w:val="en-US"/>
        </w:rPr>
        <w:t>Program</w:t>
      </w:r>
      <w:r w:rsidRPr="00CA168D">
        <w:t>.</w:t>
      </w:r>
      <w:r w:rsidRPr="00CA168D">
        <w:rPr>
          <w:lang w:val="en-US"/>
        </w:rPr>
        <w:t>cs</w:t>
      </w:r>
      <w:r>
        <w:t>"</w:t>
      </w:r>
      <w:r w:rsidRPr="00CA168D">
        <w:t xml:space="preserve"> (</w:t>
      </w:r>
      <w:r w:rsidRPr="00CA168D">
        <w:t xml:space="preserve">регистрация </w:t>
      </w:r>
      <w:r w:rsidRPr="00CA168D">
        <w:rPr>
          <w:lang w:val="en-US"/>
        </w:rPr>
        <w:t>MVC</w:t>
      </w:r>
      <w:r w:rsidRPr="00CA168D">
        <w:t xml:space="preserve">, </w:t>
      </w:r>
      <w:r w:rsidRPr="00CA168D">
        <w:rPr>
          <w:lang w:val="en-US"/>
        </w:rPr>
        <w:t>EF</w:t>
      </w:r>
      <w:r w:rsidRPr="00CA168D">
        <w:t xml:space="preserve"> </w:t>
      </w:r>
      <w:r w:rsidRPr="00CA168D">
        <w:rPr>
          <w:lang w:val="en-US"/>
        </w:rPr>
        <w:t>Core</w:t>
      </w:r>
      <w:r w:rsidRPr="00CA168D">
        <w:t xml:space="preserve"> контекста,</w:t>
      </w:r>
      <w:r>
        <w:t xml:space="preserve"> </w:t>
      </w:r>
      <w:r w:rsidRPr="00CA168D">
        <w:t xml:space="preserve">аутентификации </w:t>
      </w:r>
      <w:r w:rsidRPr="00CA168D">
        <w:rPr>
          <w:lang w:val="en-US"/>
        </w:rPr>
        <w:t>Cookie</w:t>
      </w:r>
      <w:r>
        <w:t xml:space="preserve">, также </w:t>
      </w:r>
      <w:r w:rsidRPr="00CA168D">
        <w:t>маршрутизация</w:t>
      </w:r>
      <w:r>
        <w:t xml:space="preserve"> и </w:t>
      </w:r>
      <w:r w:rsidRPr="00CA168D">
        <w:t>инициализация БД</w:t>
      </w:r>
      <w:r>
        <w:t>)</w:t>
      </w:r>
      <w:r w:rsidRPr="00CA168D">
        <w:t>;</w:t>
      </w:r>
    </w:p>
    <w:p w14:paraId="7478F52F" w14:textId="485494D4" w:rsidR="00CA168D" w:rsidRDefault="00CA168D" w:rsidP="000451B7">
      <w:pPr>
        <w:pStyle w:val="af9"/>
        <w:numPr>
          <w:ilvl w:val="0"/>
          <w:numId w:val="22"/>
        </w:numPr>
        <w:ind w:left="0" w:firstLine="709"/>
      </w:pPr>
      <w:r>
        <w:t>доступ</w:t>
      </w:r>
      <w:r w:rsidRPr="00CA168D">
        <w:t xml:space="preserve"> </w:t>
      </w:r>
      <w:r>
        <w:t>к</w:t>
      </w:r>
      <w:r w:rsidRPr="00CA168D">
        <w:t xml:space="preserve"> </w:t>
      </w:r>
      <w:r>
        <w:t>данным</w:t>
      </w:r>
      <w:r w:rsidRPr="00CA168D">
        <w:t xml:space="preserve"> </w:t>
      </w:r>
      <w:r w:rsidRPr="00CA168D">
        <w:t>"</w:t>
      </w:r>
      <w:r>
        <w:rPr>
          <w:lang w:val="en-US"/>
        </w:rPr>
        <w:t>ApplicationDbContext</w:t>
      </w:r>
      <w:r w:rsidRPr="00CA168D">
        <w:t>.</w:t>
      </w:r>
      <w:r>
        <w:rPr>
          <w:lang w:val="en-US"/>
        </w:rPr>
        <w:t>cs</w:t>
      </w:r>
      <w:r w:rsidRPr="00CA168D">
        <w:t>" (</w:t>
      </w:r>
      <w:r>
        <w:rPr>
          <w:lang w:val="en-US"/>
        </w:rPr>
        <w:t>D</w:t>
      </w:r>
      <w:r w:rsidRPr="00CA168D">
        <w:rPr>
          <w:lang w:val="en-US"/>
        </w:rPr>
        <w:t>bSet</w:t>
      </w:r>
      <w:r w:rsidRPr="00CA168D">
        <w:t xml:space="preserve">: </w:t>
      </w:r>
      <w:r w:rsidRPr="00CA168D">
        <w:rPr>
          <w:lang w:val="en-US"/>
        </w:rPr>
        <w:t>Users</w:t>
      </w:r>
      <w:r w:rsidRPr="00CA168D">
        <w:t xml:space="preserve">, </w:t>
      </w:r>
      <w:r w:rsidRPr="00CA168D">
        <w:rPr>
          <w:lang w:val="en-US"/>
        </w:rPr>
        <w:t>Roles</w:t>
      </w:r>
      <w:r w:rsidRPr="00CA168D">
        <w:t xml:space="preserve">, </w:t>
      </w:r>
      <w:r w:rsidRPr="00CA168D">
        <w:rPr>
          <w:lang w:val="en-US"/>
        </w:rPr>
        <w:t>Statuses</w:t>
      </w:r>
      <w:r w:rsidRPr="00CA168D">
        <w:t xml:space="preserve">, </w:t>
      </w:r>
      <w:r w:rsidRPr="00CA168D">
        <w:rPr>
          <w:lang w:val="en-US"/>
        </w:rPr>
        <w:t>Requests</w:t>
      </w:r>
      <w:r w:rsidRPr="00CA168D">
        <w:t xml:space="preserve">, </w:t>
      </w:r>
      <w:r w:rsidRPr="00CA168D">
        <w:rPr>
          <w:lang w:val="en-US"/>
        </w:rPr>
        <w:t>Comments</w:t>
      </w:r>
      <w:r>
        <w:t xml:space="preserve">, также </w:t>
      </w:r>
      <w:r>
        <w:t>настройка связей и ограничений удаления</w:t>
      </w:r>
      <w:r>
        <w:t>)</w:t>
      </w:r>
      <w:r w:rsidRPr="00CA168D">
        <w:t>;</w:t>
      </w:r>
    </w:p>
    <w:p w14:paraId="6FDE74E9" w14:textId="6A3A4A41" w:rsidR="00CA168D" w:rsidRDefault="00CA168D" w:rsidP="000451B7">
      <w:pPr>
        <w:pStyle w:val="af9"/>
        <w:numPr>
          <w:ilvl w:val="0"/>
          <w:numId w:val="22"/>
        </w:numPr>
        <w:ind w:left="0" w:firstLine="709"/>
        <w:rPr>
          <w:lang w:val="en-US"/>
        </w:rPr>
      </w:pPr>
      <w:r>
        <w:t>модели</w:t>
      </w:r>
      <w:r w:rsidRPr="00CA168D">
        <w:rPr>
          <w:lang w:val="en-US"/>
        </w:rPr>
        <w:t xml:space="preserve"> </w:t>
      </w:r>
      <w:r>
        <w:t>данных</w:t>
      </w:r>
      <w:r w:rsidRPr="00CA168D">
        <w:rPr>
          <w:lang w:val="en-US"/>
        </w:rPr>
        <w:t xml:space="preserve"> (</w:t>
      </w:r>
      <w:r>
        <w:rPr>
          <w:lang w:val="en-US"/>
        </w:rPr>
        <w:t>User</w:t>
      </w:r>
      <w:r w:rsidRPr="00CA168D">
        <w:rPr>
          <w:lang w:val="en-US"/>
        </w:rPr>
        <w:t xml:space="preserve">, </w:t>
      </w:r>
      <w:r>
        <w:rPr>
          <w:lang w:val="en-US"/>
        </w:rPr>
        <w:t>Role</w:t>
      </w:r>
      <w:r w:rsidRPr="00CA168D">
        <w:rPr>
          <w:lang w:val="en-US"/>
        </w:rPr>
        <w:t xml:space="preserve">, </w:t>
      </w:r>
      <w:r>
        <w:rPr>
          <w:lang w:val="en-US"/>
        </w:rPr>
        <w:t>Status, Request, Comment);</w:t>
      </w:r>
    </w:p>
    <w:p w14:paraId="593F9B18" w14:textId="2000C9C6" w:rsidR="00CA168D" w:rsidRDefault="00CA168D" w:rsidP="000451B7">
      <w:pPr>
        <w:pStyle w:val="af9"/>
        <w:numPr>
          <w:ilvl w:val="0"/>
          <w:numId w:val="22"/>
        </w:numPr>
        <w:ind w:left="0" w:firstLine="709"/>
        <w:rPr>
          <w:lang w:val="en-US"/>
        </w:rPr>
      </w:pPr>
      <w:r>
        <w:t>контроллеры</w:t>
      </w:r>
      <w:r>
        <w:rPr>
          <w:lang w:val="en-US"/>
        </w:rPr>
        <w:t xml:space="preserve"> (</w:t>
      </w:r>
      <w:r w:rsidRPr="00CA168D">
        <w:rPr>
          <w:lang w:val="en-US"/>
        </w:rPr>
        <w:t>AccountController</w:t>
      </w:r>
      <w:r>
        <w:rPr>
          <w:lang w:val="en-US"/>
        </w:rPr>
        <w:t xml:space="preserve"> – </w:t>
      </w:r>
      <w:r w:rsidRPr="00CA168D">
        <w:rPr>
          <w:lang w:val="en-US"/>
        </w:rPr>
        <w:t>вход/выход,</w:t>
      </w:r>
      <w:r>
        <w:rPr>
          <w:lang w:val="en-US"/>
        </w:rPr>
        <w:t xml:space="preserve"> </w:t>
      </w:r>
      <w:r w:rsidRPr="00CA168D">
        <w:rPr>
          <w:lang w:val="en-US"/>
        </w:rPr>
        <w:t xml:space="preserve">RequestsController </w:t>
      </w:r>
      <w:r>
        <w:rPr>
          <w:lang w:val="en-US"/>
        </w:rPr>
        <w:t xml:space="preserve">– </w:t>
      </w:r>
      <w:r w:rsidRPr="00CA168D">
        <w:rPr>
          <w:lang w:val="en-US"/>
        </w:rPr>
        <w:t>заявки,</w:t>
      </w:r>
      <w:r>
        <w:rPr>
          <w:lang w:val="en-US"/>
        </w:rPr>
        <w:t xml:space="preserve"> </w:t>
      </w:r>
      <w:r w:rsidRPr="00CA168D">
        <w:rPr>
          <w:lang w:val="en-US"/>
        </w:rPr>
        <w:t>CommentsController</w:t>
      </w:r>
      <w:r>
        <w:rPr>
          <w:lang w:val="en-US"/>
        </w:rPr>
        <w:t xml:space="preserve"> – </w:t>
      </w:r>
      <w:r w:rsidRPr="00CA168D">
        <w:rPr>
          <w:lang w:val="en-US"/>
        </w:rPr>
        <w:t>комментарии,</w:t>
      </w:r>
      <w:r>
        <w:rPr>
          <w:lang w:val="en-US"/>
        </w:rPr>
        <w:t xml:space="preserve"> </w:t>
      </w:r>
      <w:r w:rsidRPr="00CA168D">
        <w:rPr>
          <w:lang w:val="en-US"/>
        </w:rPr>
        <w:t xml:space="preserve">StatisticsController </w:t>
      </w:r>
      <w:r>
        <w:rPr>
          <w:lang w:val="en-US"/>
        </w:rPr>
        <w:t xml:space="preserve">– </w:t>
      </w:r>
      <w:r w:rsidRPr="00CA168D">
        <w:rPr>
          <w:lang w:val="en-US"/>
        </w:rPr>
        <w:t>статистика,</w:t>
      </w:r>
      <w:r>
        <w:rPr>
          <w:lang w:val="en-US"/>
        </w:rPr>
        <w:t xml:space="preserve"> </w:t>
      </w:r>
      <w:r w:rsidRPr="00CA168D">
        <w:rPr>
          <w:lang w:val="en-US"/>
        </w:rPr>
        <w:t xml:space="preserve">HomeController </w:t>
      </w:r>
      <w:r>
        <w:rPr>
          <w:lang w:val="en-US"/>
        </w:rPr>
        <w:t xml:space="preserve">– </w:t>
      </w:r>
      <w:r w:rsidRPr="00CA168D">
        <w:rPr>
          <w:lang w:val="en-US"/>
        </w:rPr>
        <w:t>переадресация, разделы</w:t>
      </w:r>
      <w:r w:rsidRPr="00CA168D">
        <w:rPr>
          <w:lang w:val="en-US"/>
        </w:rPr>
        <w:t>)</w:t>
      </w:r>
      <w:r>
        <w:rPr>
          <w:lang w:val="en-US"/>
        </w:rPr>
        <w:t>;</w:t>
      </w:r>
    </w:p>
    <w:p w14:paraId="5949702B" w14:textId="45718B3A" w:rsidR="00CA168D" w:rsidRPr="00CA168D" w:rsidRDefault="00CA168D" w:rsidP="000451B7">
      <w:pPr>
        <w:pStyle w:val="af9"/>
        <w:numPr>
          <w:ilvl w:val="0"/>
          <w:numId w:val="22"/>
        </w:numPr>
        <w:ind w:left="0" w:firstLine="709"/>
        <w:rPr>
          <w:lang w:val="en-US"/>
        </w:rPr>
      </w:pPr>
      <w:r>
        <w:t xml:space="preserve">представления </w:t>
      </w:r>
      <w:r w:rsidRPr="000451B7">
        <w:t>(</w:t>
      </w:r>
      <w:r w:rsidR="000451B7" w:rsidRPr="000451B7">
        <w:t>формы, таблицы, страницы карточек</w:t>
      </w:r>
      <w:r w:rsidR="000451B7">
        <w:t>,</w:t>
      </w:r>
      <w:r w:rsidR="000451B7" w:rsidRPr="000451B7">
        <w:t xml:space="preserve"> общий макет _</w:t>
      </w:r>
      <w:r w:rsidR="000451B7" w:rsidRPr="000451B7">
        <w:rPr>
          <w:lang w:val="en-US"/>
        </w:rPr>
        <w:t>Layout</w:t>
      </w:r>
      <w:r w:rsidR="000451B7" w:rsidRPr="000451B7">
        <w:t xml:space="preserve">, </w:t>
      </w:r>
      <w:r w:rsidR="000451B7">
        <w:t xml:space="preserve">верхнее </w:t>
      </w:r>
      <w:r w:rsidR="000451B7" w:rsidRPr="000451B7">
        <w:t xml:space="preserve">меню </w:t>
      </w:r>
      <w:r w:rsidR="000451B7" w:rsidRPr="000451B7">
        <w:rPr>
          <w:lang w:val="en-US"/>
        </w:rPr>
        <w:t>_TabMenu</w:t>
      </w:r>
      <w:r w:rsidR="000451B7">
        <w:rPr>
          <w:lang w:val="en-US"/>
        </w:rPr>
        <w:t>)</w:t>
      </w:r>
      <w:r w:rsidR="000451B7">
        <w:t>.</w:t>
      </w:r>
    </w:p>
    <w:p w14:paraId="0F8A130F" w14:textId="2FF71A78" w:rsidR="00CA168D" w:rsidRDefault="00CA168D" w:rsidP="00CA168D">
      <w:pPr>
        <w:pStyle w:val="af9"/>
        <w:rPr>
          <w:lang w:val="en-US"/>
        </w:rPr>
      </w:pPr>
    </w:p>
    <w:p w14:paraId="35BF44BC" w14:textId="78B7CDB8" w:rsidR="000451B7" w:rsidRDefault="000451B7" w:rsidP="00CA168D">
      <w:pPr>
        <w:pStyle w:val="af9"/>
        <w:rPr>
          <w:lang w:val="en-US"/>
        </w:rPr>
      </w:pPr>
      <w:r>
        <w:t>Связи между частями программы</w:t>
      </w:r>
      <w:r>
        <w:rPr>
          <w:lang w:val="en-US"/>
        </w:rPr>
        <w:t>:</w:t>
      </w:r>
    </w:p>
    <w:p w14:paraId="0BD4ECDE" w14:textId="5BA4421B" w:rsidR="000451B7" w:rsidRPr="000451B7" w:rsidRDefault="000451B7" w:rsidP="000451B7">
      <w:pPr>
        <w:pStyle w:val="af9"/>
      </w:pPr>
      <w:r>
        <w:t>1) к</w:t>
      </w:r>
      <w:r>
        <w:t xml:space="preserve">онтроллеры получают ApplicationDbContext через </w:t>
      </w:r>
      <w:r>
        <w:t>внедрение зависимостей</w:t>
      </w:r>
      <w:r>
        <w:t xml:space="preserve"> и выполняют операции CRUD и выборки </w:t>
      </w:r>
      <w:r>
        <w:t>запросов</w:t>
      </w:r>
      <w:r w:rsidRPr="000451B7">
        <w:t>;</w:t>
      </w:r>
    </w:p>
    <w:p w14:paraId="028FB76D" w14:textId="34A2434A" w:rsidR="000451B7" w:rsidRPr="000451B7" w:rsidRDefault="000451B7" w:rsidP="000451B7">
      <w:pPr>
        <w:pStyle w:val="af9"/>
      </w:pPr>
      <w:r>
        <w:t>2) п</w:t>
      </w:r>
      <w:r>
        <w:t>редставления получают модели или данные из ViewBag (списки статусов</w:t>
      </w:r>
      <w:r w:rsidR="001D7682" w:rsidRPr="001D7682">
        <w:t xml:space="preserve">, </w:t>
      </w:r>
      <w:r>
        <w:t>пользователей</w:t>
      </w:r>
      <w:r w:rsidR="001D7682" w:rsidRPr="001D7682">
        <w:t xml:space="preserve">, </w:t>
      </w:r>
      <w:r>
        <w:t>статистика)</w:t>
      </w:r>
      <w:r w:rsidRPr="000451B7">
        <w:t>;</w:t>
      </w:r>
    </w:p>
    <w:p w14:paraId="5E7C7B9B" w14:textId="2CADCEA7" w:rsidR="000451B7" w:rsidRDefault="000451B7" w:rsidP="000451B7">
      <w:pPr>
        <w:pStyle w:val="af9"/>
      </w:pPr>
      <w:r>
        <w:t xml:space="preserve">3) </w:t>
      </w:r>
      <w:r>
        <w:t xml:space="preserve">система авторизации выдаёт </w:t>
      </w:r>
      <w:r>
        <w:t>информацию</w:t>
      </w:r>
      <w:r>
        <w:t xml:space="preserve"> (ФИО, роль, </w:t>
      </w:r>
      <w:r>
        <w:rPr>
          <w:lang w:val="en-US"/>
        </w:rPr>
        <w:t>ID</w:t>
      </w:r>
      <w:r w:rsidRPr="000451B7">
        <w:t xml:space="preserve"> </w:t>
      </w:r>
      <w:r>
        <w:t>пользователя</w:t>
      </w:r>
      <w:r>
        <w:t>), которые используются контроллерами для проверки прав и фильтрации данных.</w:t>
      </w:r>
    </w:p>
    <w:p w14:paraId="22DDA43A" w14:textId="2BF20A75" w:rsidR="000451B7" w:rsidRDefault="000451B7">
      <w:pPr>
        <w:ind w:firstLine="0"/>
        <w:jc w:val="left"/>
      </w:pPr>
      <w:r>
        <w:br w:type="page"/>
      </w:r>
    </w:p>
    <w:p w14:paraId="6E73603C" w14:textId="1912387D" w:rsidR="000451B7" w:rsidRPr="000451B7" w:rsidRDefault="000451B7" w:rsidP="000451B7">
      <w:pPr>
        <w:pStyle w:val="af9"/>
      </w:pPr>
      <w:r>
        <w:t>Связи с другими программами</w:t>
      </w:r>
      <w:r w:rsidRPr="000451B7">
        <w:t>:</w:t>
      </w:r>
    </w:p>
    <w:p w14:paraId="5B3FC99E" w14:textId="2BC183E3" w:rsidR="000451B7" w:rsidRPr="000451B7" w:rsidRDefault="000451B7" w:rsidP="000451B7">
      <w:pPr>
        <w:pStyle w:val="af9"/>
      </w:pPr>
      <w:r w:rsidRPr="000451B7">
        <w:t xml:space="preserve">1) </w:t>
      </w:r>
      <w:r>
        <w:t>PostgreSQL (внешний сервис хранения данных)</w:t>
      </w:r>
      <w:r w:rsidRPr="000451B7">
        <w:t>;</w:t>
      </w:r>
    </w:p>
    <w:p w14:paraId="782B1F92" w14:textId="543661A8" w:rsidR="00CA168D" w:rsidRPr="000451B7" w:rsidRDefault="000451B7" w:rsidP="000451B7">
      <w:pPr>
        <w:pStyle w:val="af9"/>
      </w:pPr>
      <w:r w:rsidRPr="000451B7">
        <w:t xml:space="preserve">2) </w:t>
      </w:r>
      <w:r w:rsidR="0026490C">
        <w:t>в</w:t>
      </w:r>
      <w:r>
        <w:t>еб‑сервер Kestrel (встроен в ASP.NET Core).</w:t>
      </w:r>
    </w:p>
    <w:p w14:paraId="66B8F491" w14:textId="446145FA" w:rsidR="002954EA" w:rsidRDefault="00884FC0" w:rsidP="00AE7294">
      <w:pPr>
        <w:pStyle w:val="11"/>
      </w:pPr>
      <w:bookmarkStart w:id="4" w:name="_Toc223734828"/>
      <w:r>
        <w:t>Настройка программы</w:t>
      </w:r>
      <w:bookmarkEnd w:id="4"/>
    </w:p>
    <w:p w14:paraId="18139E98" w14:textId="183190D0" w:rsidR="009742E0" w:rsidRPr="000451B7" w:rsidRDefault="000451B7" w:rsidP="009742E0">
      <w:pPr>
        <w:pStyle w:val="af9"/>
        <w:rPr>
          <w:lang w:val="en-US"/>
        </w:rPr>
      </w:pPr>
      <w:r>
        <w:t>Настройка окружения</w:t>
      </w:r>
      <w:r>
        <w:rPr>
          <w:lang w:val="en-US"/>
        </w:rPr>
        <w:t>:</w:t>
      </w:r>
    </w:p>
    <w:p w14:paraId="3D063E9F" w14:textId="4C3F5581" w:rsidR="000451B7" w:rsidRPr="000451B7" w:rsidRDefault="000451B7" w:rsidP="000451B7">
      <w:pPr>
        <w:pStyle w:val="af9"/>
        <w:rPr>
          <w:lang w:val="en-US"/>
        </w:rPr>
      </w:pPr>
      <w:r>
        <w:rPr>
          <w:lang w:val="en-US"/>
        </w:rPr>
        <w:t xml:space="preserve">1) </w:t>
      </w:r>
      <w:r>
        <w:t>у</w:t>
      </w:r>
      <w:r>
        <w:t xml:space="preserve">становить .NET </w:t>
      </w:r>
      <w:r>
        <w:rPr>
          <w:lang w:val="en-US"/>
        </w:rPr>
        <w:t>10</w:t>
      </w:r>
      <w:r>
        <w:t xml:space="preserve"> версии</w:t>
      </w:r>
      <w:r>
        <w:rPr>
          <w:lang w:val="en-US"/>
        </w:rPr>
        <w:t>;</w:t>
      </w:r>
    </w:p>
    <w:p w14:paraId="339D272A" w14:textId="49074877" w:rsidR="000451B7" w:rsidRPr="000451B7" w:rsidRDefault="000451B7" w:rsidP="000451B7">
      <w:pPr>
        <w:pStyle w:val="af9"/>
        <w:rPr>
          <w:lang w:val="en-US"/>
        </w:rPr>
      </w:pPr>
      <w:r>
        <w:rPr>
          <w:lang w:val="en-US"/>
        </w:rPr>
        <w:t xml:space="preserve">2) </w:t>
      </w:r>
      <w:r>
        <w:t>у</w:t>
      </w:r>
      <w:r>
        <w:t>становить и запустить PostgreSQL</w:t>
      </w:r>
      <w:r>
        <w:rPr>
          <w:lang w:val="en-US"/>
        </w:rPr>
        <w:t>;</w:t>
      </w:r>
    </w:p>
    <w:p w14:paraId="659B2E8E" w14:textId="7F87E536" w:rsidR="000451B7" w:rsidRPr="001D7682" w:rsidRDefault="000451B7" w:rsidP="000451B7">
      <w:pPr>
        <w:pStyle w:val="af9"/>
      </w:pPr>
      <w:r w:rsidRPr="000451B7">
        <w:t xml:space="preserve">3) </w:t>
      </w:r>
      <w:r>
        <w:t>настроить</w:t>
      </w:r>
      <w:r w:rsidRPr="000451B7">
        <w:t xml:space="preserve"> </w:t>
      </w:r>
      <w:r>
        <w:t>сетевую</w:t>
      </w:r>
      <w:r w:rsidRPr="000451B7">
        <w:t xml:space="preserve"> </w:t>
      </w:r>
      <w:r>
        <w:t>доступность</w:t>
      </w:r>
      <w:r w:rsidRPr="000451B7">
        <w:t xml:space="preserve"> </w:t>
      </w:r>
      <w:r w:rsidRPr="000451B7">
        <w:rPr>
          <w:lang w:val="en-US"/>
        </w:rPr>
        <w:t>PostgreSQL</w:t>
      </w:r>
      <w:r w:rsidRPr="000451B7">
        <w:t xml:space="preserve"> </w:t>
      </w:r>
      <w:r>
        <w:t>для</w:t>
      </w:r>
      <w:r w:rsidRPr="000451B7">
        <w:t xml:space="preserve"> </w:t>
      </w:r>
      <w:r>
        <w:t>приложения</w:t>
      </w:r>
      <w:r w:rsidRPr="000451B7">
        <w:t xml:space="preserve"> (</w:t>
      </w:r>
      <w:r w:rsidRPr="000451B7">
        <w:rPr>
          <w:lang w:val="en-US"/>
        </w:rPr>
        <w:t>host</w:t>
      </w:r>
      <w:r w:rsidR="00A8533B">
        <w:t xml:space="preserve">, </w:t>
      </w:r>
      <w:r w:rsidRPr="000451B7">
        <w:rPr>
          <w:lang w:val="en-US"/>
        </w:rPr>
        <w:t>port</w:t>
      </w:r>
      <w:r w:rsidR="00A8533B">
        <w:t xml:space="preserve">, </w:t>
      </w:r>
      <w:r w:rsidRPr="000451B7">
        <w:rPr>
          <w:lang w:val="en-US"/>
        </w:rPr>
        <w:t>user</w:t>
      </w:r>
      <w:r w:rsidR="00A8533B">
        <w:t xml:space="preserve">, </w:t>
      </w:r>
      <w:r w:rsidRPr="000451B7">
        <w:rPr>
          <w:lang w:val="en-US"/>
        </w:rPr>
        <w:t>password</w:t>
      </w:r>
      <w:r w:rsidRPr="000451B7">
        <w:t>)</w:t>
      </w:r>
      <w:r w:rsidR="001D7682" w:rsidRPr="001D7682">
        <w:t>.</w:t>
      </w:r>
    </w:p>
    <w:p w14:paraId="45018BF3" w14:textId="77777777" w:rsidR="000451B7" w:rsidRPr="000451B7" w:rsidRDefault="000451B7" w:rsidP="000451B7">
      <w:pPr>
        <w:pStyle w:val="af9"/>
      </w:pPr>
    </w:p>
    <w:p w14:paraId="06F2DA89" w14:textId="370103CA" w:rsidR="000451B7" w:rsidRPr="000451B7" w:rsidRDefault="000451B7" w:rsidP="000451B7">
      <w:pPr>
        <w:pStyle w:val="af9"/>
      </w:pPr>
      <w:r>
        <w:t xml:space="preserve">Настройка </w:t>
      </w:r>
      <w:r>
        <w:t>подключения к базе данных</w:t>
      </w:r>
      <w:r w:rsidRPr="000451B7">
        <w:t>:</w:t>
      </w:r>
    </w:p>
    <w:p w14:paraId="1A87C5D2" w14:textId="7069FB29" w:rsidR="001D7682" w:rsidRPr="001D7682" w:rsidRDefault="001D7682" w:rsidP="001D7682">
      <w:pPr>
        <w:pStyle w:val="af9"/>
      </w:pPr>
      <w:r>
        <w:t>1) в</w:t>
      </w:r>
      <w:r>
        <w:t xml:space="preserve"> конфигурации приложения должна быть задана строка подключения DefaultConnection (используется в Program.cs)</w:t>
      </w:r>
      <w:r w:rsidRPr="001D7682">
        <w:t>;</w:t>
      </w:r>
    </w:p>
    <w:p w14:paraId="33BA254D" w14:textId="10E2A724" w:rsidR="000451B7" w:rsidRPr="001D7682" w:rsidRDefault="001D7682" w:rsidP="001D7682">
      <w:pPr>
        <w:pStyle w:val="af9"/>
      </w:pPr>
      <w:r>
        <w:t>2) в качестве п</w:t>
      </w:r>
      <w:r>
        <w:t>ровайдер</w:t>
      </w:r>
      <w:r>
        <w:t>а выступает</w:t>
      </w:r>
      <w:r>
        <w:t xml:space="preserve"> Npgsql</w:t>
      </w:r>
      <w:r>
        <w:t xml:space="preserve">, также </w:t>
      </w:r>
      <w:r>
        <w:t>включено соглашение нижнего регистра поэтому имена таблиц</w:t>
      </w:r>
      <w:r>
        <w:t xml:space="preserve"> и </w:t>
      </w:r>
      <w:r>
        <w:t xml:space="preserve">полей ожидаются в </w:t>
      </w:r>
      <w:r>
        <w:t>малой форме букв.</w:t>
      </w:r>
    </w:p>
    <w:p w14:paraId="4C36284A" w14:textId="4FFC3A4F" w:rsidR="000451B7" w:rsidRDefault="000451B7" w:rsidP="009742E0">
      <w:pPr>
        <w:pStyle w:val="af9"/>
      </w:pPr>
    </w:p>
    <w:p w14:paraId="1A55CD08" w14:textId="4F7F0920" w:rsidR="001D7682" w:rsidRPr="001D7682" w:rsidRDefault="001D7682" w:rsidP="009742E0">
      <w:pPr>
        <w:pStyle w:val="af9"/>
      </w:pPr>
      <w:r>
        <w:t>Инициализация базы данных</w:t>
      </w:r>
      <w:r w:rsidRPr="001D7682">
        <w:t>:</w:t>
      </w:r>
    </w:p>
    <w:p w14:paraId="36C4C626" w14:textId="27430605" w:rsidR="000451B7" w:rsidRPr="001D7682" w:rsidRDefault="001D7682" w:rsidP="009742E0">
      <w:pPr>
        <w:pStyle w:val="af9"/>
      </w:pPr>
      <w:r w:rsidRPr="001D7682">
        <w:t xml:space="preserve">1) </w:t>
      </w:r>
      <w:r>
        <w:t>при старте выполняется</w:t>
      </w:r>
      <w:r w:rsidRPr="001D7682">
        <w:t>:</w:t>
      </w:r>
    </w:p>
    <w:p w14:paraId="514AB36D" w14:textId="4D7127F1" w:rsidR="001D7682" w:rsidRDefault="001D7682" w:rsidP="009742E0">
      <w:pPr>
        <w:pStyle w:val="af9"/>
      </w:pPr>
      <w:r>
        <w:t xml:space="preserve">– </w:t>
      </w:r>
      <w:r w:rsidRPr="001D7682">
        <w:t xml:space="preserve">EnsureCreated() </w:t>
      </w:r>
      <w:r w:rsidRPr="001D7682">
        <w:t>–</w:t>
      </w:r>
      <w:r w:rsidRPr="001D7682">
        <w:t xml:space="preserve"> создание</w:t>
      </w:r>
      <w:r w:rsidR="00A8533B">
        <w:t xml:space="preserve"> </w:t>
      </w:r>
      <w:r w:rsidRPr="001D7682">
        <w:t>таблиц при отсутствии</w:t>
      </w:r>
      <w:r w:rsidRPr="001D7682">
        <w:t>;</w:t>
      </w:r>
    </w:p>
    <w:p w14:paraId="558F47DA" w14:textId="7288C3AB" w:rsidR="001D7682" w:rsidRPr="001D7682" w:rsidRDefault="001D7682" w:rsidP="001D7682">
      <w:pPr>
        <w:pStyle w:val="af9"/>
      </w:pPr>
      <w:r w:rsidRPr="001D7682">
        <w:t xml:space="preserve">– </w:t>
      </w:r>
      <w:r w:rsidRPr="001D7682">
        <w:t>добавление ролей и статусов при пустых таблицах</w:t>
      </w:r>
      <w:r w:rsidRPr="001D7682">
        <w:t>;</w:t>
      </w:r>
    </w:p>
    <w:p w14:paraId="3298FBF5" w14:textId="650066A7" w:rsidR="000451B7" w:rsidRDefault="001D7682" w:rsidP="001D7682">
      <w:pPr>
        <w:pStyle w:val="af9"/>
      </w:pPr>
      <w:r w:rsidRPr="001D7682">
        <w:t>2</w:t>
      </w:r>
      <w:r>
        <w:t xml:space="preserve">) системный программист должен контролировать </w:t>
      </w:r>
      <w:r w:rsidRPr="001D7682">
        <w:t>прав</w:t>
      </w:r>
      <w:r>
        <w:t>а</w:t>
      </w:r>
      <w:r w:rsidRPr="001D7682">
        <w:t xml:space="preserve"> пользователя БД на создание таблиц и выполнение </w:t>
      </w:r>
      <w:r w:rsidRPr="001D7682">
        <w:rPr>
          <w:lang w:val="en-US"/>
        </w:rPr>
        <w:t>SQL</w:t>
      </w:r>
      <w:r w:rsidR="00A8533B">
        <w:t>.</w:t>
      </w:r>
    </w:p>
    <w:p w14:paraId="1C8AE382" w14:textId="77777777" w:rsidR="001D7682" w:rsidRPr="001D7682" w:rsidRDefault="001D7682" w:rsidP="001D7682">
      <w:pPr>
        <w:pStyle w:val="af9"/>
      </w:pPr>
    </w:p>
    <w:p w14:paraId="5FF4334A" w14:textId="62808150" w:rsidR="001D7682" w:rsidRPr="001D7682" w:rsidRDefault="001D7682" w:rsidP="001D7682">
      <w:pPr>
        <w:pStyle w:val="af9"/>
      </w:pPr>
      <w:r>
        <w:t>Настройка ролей и пользователей</w:t>
      </w:r>
      <w:r w:rsidRPr="001D7682">
        <w:t>:</w:t>
      </w:r>
    </w:p>
    <w:p w14:paraId="36607BB2" w14:textId="28CA3AF9" w:rsidR="001D7682" w:rsidRPr="001D7682" w:rsidRDefault="001D7682" w:rsidP="001D7682">
      <w:pPr>
        <w:pStyle w:val="af9"/>
      </w:pPr>
      <w:r>
        <w:t>– р</w:t>
      </w:r>
      <w:r>
        <w:t xml:space="preserve">оли создаются автоматически: </w:t>
      </w:r>
      <w:r>
        <w:t>м</w:t>
      </w:r>
      <w:r>
        <w:t xml:space="preserve">енеджер, </w:t>
      </w:r>
      <w:r>
        <w:t>с</w:t>
      </w:r>
      <w:r>
        <w:t xml:space="preserve">пециалист, </w:t>
      </w:r>
      <w:r>
        <w:t>о</w:t>
      </w:r>
      <w:r>
        <w:t>ператор</w:t>
      </w:r>
      <w:r>
        <w:t xml:space="preserve"> и з</w:t>
      </w:r>
      <w:r>
        <w:t>аказчик</w:t>
      </w:r>
      <w:r w:rsidRPr="001D7682">
        <w:t>;</w:t>
      </w:r>
    </w:p>
    <w:p w14:paraId="2E761F07" w14:textId="4C6C7844" w:rsidR="001D7682" w:rsidRPr="001D7682" w:rsidRDefault="001D7682" w:rsidP="001D7682">
      <w:pPr>
        <w:pStyle w:val="af9"/>
      </w:pPr>
      <w:r>
        <w:t>– п</w:t>
      </w:r>
      <w:r>
        <w:t xml:space="preserve">ользователи должны быть заведены в таблицу </w:t>
      </w:r>
      <w:r>
        <w:rPr>
          <w:lang w:val="en-US"/>
        </w:rPr>
        <w:t>Users</w:t>
      </w:r>
      <w:r w:rsidRPr="001D7682">
        <w:t>;</w:t>
      </w:r>
    </w:p>
    <w:p w14:paraId="7EA6C056" w14:textId="0C412761" w:rsidR="001D7682" w:rsidRDefault="001D7682" w:rsidP="001D7682">
      <w:pPr>
        <w:pStyle w:val="af9"/>
      </w:pPr>
      <w:r>
        <w:t>– п</w:t>
      </w:r>
      <w:r>
        <w:t>риложение использует проверку логина</w:t>
      </w:r>
      <w:r w:rsidR="00A8533B">
        <w:t xml:space="preserve"> и </w:t>
      </w:r>
      <w:r>
        <w:t>пароля прямым сравнением с БД (системному программисту важно обеспечить корректность исходных данных и доступ к БД)</w:t>
      </w:r>
      <w:r w:rsidRPr="001D7682">
        <w:t>.</w:t>
      </w:r>
    </w:p>
    <w:p w14:paraId="642A3B4D" w14:textId="77777777" w:rsidR="00A8533B" w:rsidRPr="001D7682" w:rsidRDefault="00A8533B" w:rsidP="001D7682">
      <w:pPr>
        <w:pStyle w:val="af9"/>
      </w:pPr>
    </w:p>
    <w:p w14:paraId="04D91EF8" w14:textId="1C14DF0A" w:rsidR="001D7682" w:rsidRPr="00A8533B" w:rsidRDefault="001D7682" w:rsidP="001D7682">
      <w:pPr>
        <w:pStyle w:val="af9"/>
      </w:pPr>
      <w:r>
        <w:t>Настройка функций по ролям</w:t>
      </w:r>
      <w:r w:rsidR="00A8533B" w:rsidRPr="00A8533B">
        <w:t>:</w:t>
      </w:r>
    </w:p>
    <w:p w14:paraId="1885BF27" w14:textId="31892B76" w:rsidR="001D7682" w:rsidRPr="00A8533B" w:rsidRDefault="001D7682" w:rsidP="001D7682">
      <w:pPr>
        <w:pStyle w:val="af9"/>
      </w:pPr>
      <w:r>
        <w:t xml:space="preserve">– </w:t>
      </w:r>
      <w:r w:rsidR="00A8533B">
        <w:t>з</w:t>
      </w:r>
      <w:r>
        <w:t>аказчик</w:t>
      </w:r>
      <w:r w:rsidR="0026490C">
        <w:t xml:space="preserve"> (</w:t>
      </w:r>
      <w:r>
        <w:t>создание заявки, просмотр</w:t>
      </w:r>
      <w:r w:rsidR="00A8533B">
        <w:t xml:space="preserve"> и </w:t>
      </w:r>
      <w:r>
        <w:t>редактирование своих данных заявки</w:t>
      </w:r>
      <w:r w:rsidR="0026490C">
        <w:t>)</w:t>
      </w:r>
      <w:r w:rsidR="00A8533B" w:rsidRPr="00A8533B">
        <w:t>;</w:t>
      </w:r>
    </w:p>
    <w:p w14:paraId="5E02F157" w14:textId="641B49C8" w:rsidR="001D7682" w:rsidRPr="00A8533B" w:rsidRDefault="001D7682" w:rsidP="001D7682">
      <w:pPr>
        <w:pStyle w:val="af9"/>
      </w:pPr>
      <w:r>
        <w:t xml:space="preserve">– </w:t>
      </w:r>
      <w:r w:rsidR="00A8533B">
        <w:t>с</w:t>
      </w:r>
      <w:r>
        <w:t>пециалист</w:t>
      </w:r>
      <w:r w:rsidR="0026490C">
        <w:t xml:space="preserve"> (</w:t>
      </w:r>
      <w:r>
        <w:t>работа с назначенными заявками</w:t>
      </w:r>
      <w:r w:rsidR="0026490C">
        <w:t xml:space="preserve">, </w:t>
      </w:r>
      <w:r>
        <w:t>изменение статуса</w:t>
      </w:r>
      <w:r w:rsidR="0026490C">
        <w:t xml:space="preserve"> и </w:t>
      </w:r>
      <w:r>
        <w:t>результатов ремонта</w:t>
      </w:r>
      <w:r w:rsidR="00A8533B">
        <w:t>,</w:t>
      </w:r>
      <w:r>
        <w:t xml:space="preserve"> комментарии по своим заявкам</w:t>
      </w:r>
      <w:r w:rsidR="0026490C">
        <w:t>)</w:t>
      </w:r>
      <w:r w:rsidR="00A8533B" w:rsidRPr="00A8533B">
        <w:t>;</w:t>
      </w:r>
    </w:p>
    <w:p w14:paraId="2E15435B" w14:textId="4868F30C" w:rsidR="001D7682" w:rsidRDefault="001D7682" w:rsidP="001D7682">
      <w:pPr>
        <w:pStyle w:val="af9"/>
      </w:pPr>
      <w:r>
        <w:t>–</w:t>
      </w:r>
      <w:r w:rsidR="00A8533B">
        <w:t xml:space="preserve"> о</w:t>
      </w:r>
      <w:r>
        <w:t>ператор</w:t>
      </w:r>
      <w:r w:rsidR="00A8533B">
        <w:t xml:space="preserve"> и м</w:t>
      </w:r>
      <w:r>
        <w:t>енеджер</w:t>
      </w:r>
      <w:r w:rsidR="0026490C">
        <w:t xml:space="preserve"> (</w:t>
      </w:r>
      <w:r w:rsidR="00A8533B">
        <w:t>более обширное</w:t>
      </w:r>
      <w:r>
        <w:t xml:space="preserve"> управление заявками (назначение мастеров, удаление), доступ к статистике, администрирование комментариев</w:t>
      </w:r>
      <w:r w:rsidR="0026490C">
        <w:t>)</w:t>
      </w:r>
      <w:r>
        <w:t>.</w:t>
      </w:r>
    </w:p>
    <w:p w14:paraId="3FEED545" w14:textId="77777777" w:rsidR="001D7682" w:rsidRPr="001D7682" w:rsidRDefault="001D7682" w:rsidP="009742E0">
      <w:pPr>
        <w:pStyle w:val="af9"/>
      </w:pPr>
    </w:p>
    <w:p w14:paraId="43B7E08B" w14:textId="7FDBDFE7" w:rsidR="00290BA8" w:rsidRDefault="00884FC0" w:rsidP="00AE7294">
      <w:pPr>
        <w:pStyle w:val="11"/>
      </w:pPr>
      <w:bookmarkStart w:id="5" w:name="_Toc223734829"/>
      <w:r>
        <w:t>Проверка программы</w:t>
      </w:r>
      <w:bookmarkEnd w:id="5"/>
    </w:p>
    <w:p w14:paraId="5E78E298" w14:textId="06D0C72F" w:rsidR="00854215" w:rsidRDefault="00A8533B" w:rsidP="00854215">
      <w:pPr>
        <w:pStyle w:val="af9"/>
      </w:pPr>
      <w:r w:rsidRPr="00A8533B">
        <w:t xml:space="preserve">Проверка </w:t>
      </w:r>
      <w:r>
        <w:t xml:space="preserve">программы </w:t>
      </w:r>
      <w:r w:rsidRPr="00A8533B">
        <w:t>проводится через веб‑интерфейс в браузере с использованием тестовых пользователей разных ролей.</w:t>
      </w:r>
    </w:p>
    <w:p w14:paraId="127617DD" w14:textId="75E73EBF" w:rsidR="00A8533B" w:rsidRDefault="00A8533B" w:rsidP="00854215">
      <w:pPr>
        <w:pStyle w:val="af9"/>
        <w:rPr>
          <w:lang w:val="en-US"/>
        </w:rPr>
      </w:pPr>
      <w:r>
        <w:t>Список проверок</w:t>
      </w:r>
      <w:r>
        <w:rPr>
          <w:lang w:val="en-US"/>
        </w:rPr>
        <w:t>:</w:t>
      </w:r>
    </w:p>
    <w:p w14:paraId="435F1C13" w14:textId="75C23D82" w:rsidR="00A8533B" w:rsidRPr="00A8533B" w:rsidRDefault="00A8533B" w:rsidP="00854215">
      <w:pPr>
        <w:pStyle w:val="af9"/>
      </w:pPr>
      <w:r w:rsidRPr="00A8533B">
        <w:t xml:space="preserve">1) </w:t>
      </w:r>
      <w:r>
        <w:t>проверка входа</w:t>
      </w:r>
      <w:r w:rsidRPr="00A8533B">
        <w:t>:</w:t>
      </w:r>
    </w:p>
    <w:p w14:paraId="37BEA40E" w14:textId="4E6CA41E" w:rsidR="00A8533B" w:rsidRPr="00A8533B" w:rsidRDefault="00A8533B" w:rsidP="00854215">
      <w:pPr>
        <w:pStyle w:val="af9"/>
      </w:pPr>
      <w:r w:rsidRPr="00A8533B">
        <w:t xml:space="preserve">– </w:t>
      </w:r>
      <w:r>
        <w:t>ввести корректный логин и пароль (успешный вход)</w:t>
      </w:r>
      <w:r w:rsidRPr="00A8533B">
        <w:t>;</w:t>
      </w:r>
    </w:p>
    <w:p w14:paraId="1B147CCB" w14:textId="0F0E31E9" w:rsidR="00A8533B" w:rsidRPr="00A8533B" w:rsidRDefault="00A8533B" w:rsidP="00A8533B">
      <w:pPr>
        <w:pStyle w:val="af9"/>
      </w:pPr>
      <w:r w:rsidRPr="00A8533B">
        <w:t xml:space="preserve">– </w:t>
      </w:r>
      <w:r>
        <w:t xml:space="preserve">ввести </w:t>
      </w:r>
      <w:r>
        <w:t>не</w:t>
      </w:r>
      <w:r>
        <w:t>корректный логин и пароль (</w:t>
      </w:r>
      <w:r>
        <w:t>неуспешный</w:t>
      </w:r>
      <w:r>
        <w:t xml:space="preserve"> вход)</w:t>
      </w:r>
      <w:r w:rsidRPr="00A8533B">
        <w:t>;</w:t>
      </w:r>
    </w:p>
    <w:p w14:paraId="38087A67" w14:textId="21848036" w:rsidR="00A8533B" w:rsidRDefault="00A8533B" w:rsidP="00854215">
      <w:pPr>
        <w:pStyle w:val="af9"/>
      </w:pPr>
      <w:r>
        <w:t>2) проверка заявок у заказчика</w:t>
      </w:r>
      <w:r w:rsidRPr="00A8533B">
        <w:t>:</w:t>
      </w:r>
    </w:p>
    <w:p w14:paraId="2D8D4F45" w14:textId="12A5CACF" w:rsidR="00A8533B" w:rsidRPr="00A8533B" w:rsidRDefault="00A8533B" w:rsidP="00A8533B">
      <w:pPr>
        <w:pStyle w:val="af9"/>
      </w:pPr>
      <w:r w:rsidRPr="00A8533B">
        <w:t xml:space="preserve">– </w:t>
      </w:r>
      <w:r>
        <w:t>создать заявку и получить сообщение, что заявка создана</w:t>
      </w:r>
      <w:r w:rsidRPr="00A8533B">
        <w:t>;</w:t>
      </w:r>
    </w:p>
    <w:p w14:paraId="2126C8A2" w14:textId="20FEF8AB" w:rsidR="00A8533B" w:rsidRPr="00A8533B" w:rsidRDefault="00A8533B" w:rsidP="00A8533B">
      <w:pPr>
        <w:pStyle w:val="af9"/>
      </w:pPr>
      <w:r w:rsidRPr="00A8533B">
        <w:t xml:space="preserve">– </w:t>
      </w:r>
      <w:r>
        <w:t>убедиться, что видны только свои заявки</w:t>
      </w:r>
      <w:r w:rsidRPr="00A8533B">
        <w:t>;</w:t>
      </w:r>
    </w:p>
    <w:p w14:paraId="49A1296A" w14:textId="70968BE3" w:rsidR="00A8533B" w:rsidRDefault="00A8533B" w:rsidP="00854215">
      <w:pPr>
        <w:pStyle w:val="af9"/>
      </w:pPr>
      <w:r>
        <w:t>3) проверка заявок у специалиста</w:t>
      </w:r>
      <w:r w:rsidRPr="00A8533B">
        <w:t>:</w:t>
      </w:r>
    </w:p>
    <w:p w14:paraId="650C06C2" w14:textId="31064CDA" w:rsidR="00A8533B" w:rsidRPr="00A8533B" w:rsidRDefault="00A8533B" w:rsidP="00A8533B">
      <w:pPr>
        <w:pStyle w:val="af9"/>
      </w:pPr>
      <w:r w:rsidRPr="00A8533B">
        <w:t>–</w:t>
      </w:r>
      <w:r>
        <w:t xml:space="preserve"> открыть доступную заявку (данные отображаются)</w:t>
      </w:r>
      <w:r w:rsidRPr="00A8533B">
        <w:t>;</w:t>
      </w:r>
    </w:p>
    <w:p w14:paraId="57635EC7" w14:textId="2B1202D5" w:rsidR="00A8533B" w:rsidRPr="00A8533B" w:rsidRDefault="00A8533B" w:rsidP="00A8533B">
      <w:pPr>
        <w:pStyle w:val="af9"/>
      </w:pPr>
      <w:r w:rsidRPr="00A8533B">
        <w:t>–</w:t>
      </w:r>
      <w:r>
        <w:t xml:space="preserve"> </w:t>
      </w:r>
      <w:r>
        <w:t>изменить данные заявки и получить сообщение об успешном изменении</w:t>
      </w:r>
      <w:r w:rsidRPr="00A8533B">
        <w:t>;</w:t>
      </w:r>
    </w:p>
    <w:p w14:paraId="1A37D13C" w14:textId="2FC19A11" w:rsidR="00A8533B" w:rsidRPr="00A8533B" w:rsidRDefault="00A8533B" w:rsidP="00A8533B">
      <w:pPr>
        <w:pStyle w:val="af9"/>
      </w:pPr>
      <w:r w:rsidRPr="00A8533B">
        <w:t>–</w:t>
      </w:r>
      <w:r>
        <w:t xml:space="preserve"> </w:t>
      </w:r>
      <w:r>
        <w:t>добавить комментарий (комментарий добавлен)</w:t>
      </w:r>
      <w:r w:rsidRPr="00A8533B">
        <w:t>;</w:t>
      </w:r>
    </w:p>
    <w:p w14:paraId="419982F8" w14:textId="33287207" w:rsidR="00A8533B" w:rsidRDefault="00A8533B" w:rsidP="00854215">
      <w:pPr>
        <w:pStyle w:val="af9"/>
      </w:pPr>
      <w:r>
        <w:t>4) проверка заявок у оператора</w:t>
      </w:r>
      <w:r w:rsidRPr="00A8533B">
        <w:t>:</w:t>
      </w:r>
    </w:p>
    <w:p w14:paraId="14B32BB7" w14:textId="26C8B497" w:rsidR="00A8533B" w:rsidRPr="00A8533B" w:rsidRDefault="00A8533B" w:rsidP="00A8533B">
      <w:pPr>
        <w:pStyle w:val="af9"/>
      </w:pPr>
      <w:r w:rsidRPr="00A8533B">
        <w:t>–</w:t>
      </w:r>
      <w:r>
        <w:t xml:space="preserve"> </w:t>
      </w:r>
      <w:r>
        <w:t>создать заявку (заявка создана)</w:t>
      </w:r>
      <w:r w:rsidRPr="00A8533B">
        <w:t>;</w:t>
      </w:r>
    </w:p>
    <w:p w14:paraId="38A0CD1E" w14:textId="344A1CA6" w:rsidR="00A8533B" w:rsidRPr="00A8533B" w:rsidRDefault="00A8533B" w:rsidP="00A8533B">
      <w:pPr>
        <w:pStyle w:val="af9"/>
      </w:pPr>
      <w:r w:rsidRPr="00A8533B">
        <w:t>–</w:t>
      </w:r>
      <w:r>
        <w:t xml:space="preserve"> </w:t>
      </w:r>
      <w:r>
        <w:t>назначить мастера (мастер успешно выбран)</w:t>
      </w:r>
      <w:r w:rsidRPr="00A8533B">
        <w:t>;</w:t>
      </w:r>
    </w:p>
    <w:p w14:paraId="0BE9D63D" w14:textId="5FE9944A" w:rsidR="00A8533B" w:rsidRPr="00A8533B" w:rsidRDefault="00A8533B" w:rsidP="00A8533B">
      <w:pPr>
        <w:pStyle w:val="af9"/>
      </w:pPr>
      <w:r w:rsidRPr="00A8533B">
        <w:t>–</w:t>
      </w:r>
      <w:r>
        <w:t xml:space="preserve"> </w:t>
      </w:r>
      <w:r>
        <w:t>удалить заявку (заявка удалена)</w:t>
      </w:r>
      <w:r w:rsidRPr="00A8533B">
        <w:t>;</w:t>
      </w:r>
    </w:p>
    <w:p w14:paraId="385BFEC6" w14:textId="24CC8993" w:rsidR="00A8533B" w:rsidRDefault="00A8533B" w:rsidP="00854215">
      <w:pPr>
        <w:pStyle w:val="af9"/>
        <w:rPr>
          <w:lang w:val="en-US"/>
        </w:rPr>
      </w:pPr>
      <w:r>
        <w:t>5) проверка статистики</w:t>
      </w:r>
      <w:r>
        <w:rPr>
          <w:lang w:val="en-US"/>
        </w:rPr>
        <w:t>:</w:t>
      </w:r>
    </w:p>
    <w:p w14:paraId="52723449" w14:textId="3167505F" w:rsidR="00A8533B" w:rsidRPr="00A8533B" w:rsidRDefault="00A8533B" w:rsidP="00A8533B">
      <w:pPr>
        <w:pStyle w:val="af9"/>
      </w:pPr>
      <w:r w:rsidRPr="00A8533B">
        <w:t>–</w:t>
      </w:r>
      <w:r>
        <w:t xml:space="preserve"> </w:t>
      </w:r>
      <w:r>
        <w:t>открыть вкладку статистики под оператором (страница видна)</w:t>
      </w:r>
      <w:r w:rsidRPr="00A8533B">
        <w:t>;</w:t>
      </w:r>
    </w:p>
    <w:p w14:paraId="5672E6EF" w14:textId="6C5545DA" w:rsidR="00A8533B" w:rsidRPr="00A8533B" w:rsidRDefault="00A8533B" w:rsidP="00A8533B">
      <w:pPr>
        <w:pStyle w:val="af9"/>
      </w:pPr>
      <w:r w:rsidRPr="00A8533B">
        <w:t>–</w:t>
      </w:r>
      <w:r>
        <w:t xml:space="preserve"> </w:t>
      </w:r>
      <w:r>
        <w:t>зайти на вкладку с других ролей (вкладка закрыта).</w:t>
      </w:r>
    </w:p>
    <w:p w14:paraId="55C694B5" w14:textId="77777777" w:rsidR="00A8533B" w:rsidRPr="00A8533B" w:rsidRDefault="00A8533B" w:rsidP="00854215">
      <w:pPr>
        <w:pStyle w:val="af9"/>
      </w:pPr>
    </w:p>
    <w:p w14:paraId="5E99B74F" w14:textId="7CFFB8D5" w:rsidR="009742E0" w:rsidRDefault="00884FC0" w:rsidP="00AE7294">
      <w:pPr>
        <w:pStyle w:val="11"/>
      </w:pPr>
      <w:bookmarkStart w:id="6" w:name="_Toc223734830"/>
      <w:r>
        <w:t>Дополнительные возможности</w:t>
      </w:r>
      <w:bookmarkEnd w:id="6"/>
    </w:p>
    <w:p w14:paraId="4A1A4696" w14:textId="364D3F7F" w:rsidR="009742E0" w:rsidRDefault="00B65C1F" w:rsidP="009742E0">
      <w:pPr>
        <w:pStyle w:val="af9"/>
        <w:rPr>
          <w:lang w:val="en-US"/>
        </w:rPr>
      </w:pPr>
      <w:r>
        <w:t>Дополнительные возможности</w:t>
      </w:r>
      <w:r>
        <w:rPr>
          <w:lang w:val="en-US"/>
        </w:rPr>
        <w:t>:</w:t>
      </w:r>
    </w:p>
    <w:p w14:paraId="7023A6A1" w14:textId="124B4A16" w:rsidR="00B65C1F" w:rsidRPr="00B65C1F" w:rsidRDefault="00B65C1F" w:rsidP="00B65C1F">
      <w:pPr>
        <w:pStyle w:val="af9"/>
      </w:pPr>
      <w:r w:rsidRPr="00B65C1F">
        <w:t xml:space="preserve">1) </w:t>
      </w:r>
      <w:r>
        <w:t>статистика</w:t>
      </w:r>
      <w:r w:rsidRPr="00B65C1F">
        <w:t>:</w:t>
      </w:r>
    </w:p>
    <w:p w14:paraId="22BC695F" w14:textId="0D44B9CE" w:rsidR="00B65C1F" w:rsidRPr="00B65C1F" w:rsidRDefault="00B65C1F" w:rsidP="00B65C1F">
      <w:pPr>
        <w:pStyle w:val="af9"/>
      </w:pPr>
      <w:r>
        <w:t>–</w:t>
      </w:r>
      <w:r>
        <w:t xml:space="preserve"> </w:t>
      </w:r>
      <w:r w:rsidRPr="00B65C1F">
        <w:t>количество завершённых заявок;</w:t>
      </w:r>
    </w:p>
    <w:p w14:paraId="2F07C49C" w14:textId="3C51CC4C" w:rsidR="00B65C1F" w:rsidRPr="0026490C" w:rsidRDefault="00B65C1F" w:rsidP="00B65C1F">
      <w:pPr>
        <w:pStyle w:val="af9"/>
      </w:pPr>
      <w:r>
        <w:t>–</w:t>
      </w:r>
      <w:r>
        <w:t xml:space="preserve"> </w:t>
      </w:r>
      <w:r w:rsidRPr="00B65C1F">
        <w:t>распределения по типу техники, статусу, наиболее частым проблемам (топ‑10)</w:t>
      </w:r>
      <w:r w:rsidR="0026490C" w:rsidRPr="0026490C">
        <w:t>;</w:t>
      </w:r>
    </w:p>
    <w:p w14:paraId="580E6EA9" w14:textId="00BB17D9" w:rsidR="00B65C1F" w:rsidRPr="0026490C" w:rsidRDefault="00B65C1F" w:rsidP="00B65C1F">
      <w:pPr>
        <w:pStyle w:val="af9"/>
      </w:pPr>
      <w:r>
        <w:t>–</w:t>
      </w:r>
      <w:r>
        <w:t xml:space="preserve"> д</w:t>
      </w:r>
      <w:r w:rsidRPr="00B65C1F">
        <w:t>оступ</w:t>
      </w:r>
      <w:r>
        <w:t xml:space="preserve"> </w:t>
      </w:r>
      <w:r w:rsidRPr="00B65C1F">
        <w:t xml:space="preserve">только </w:t>
      </w:r>
      <w:r>
        <w:t>у о</w:t>
      </w:r>
      <w:r w:rsidRPr="00B65C1F">
        <w:t>ператор</w:t>
      </w:r>
      <w:r>
        <w:t>а и м</w:t>
      </w:r>
      <w:r w:rsidRPr="00B65C1F">
        <w:t>енеджер</w:t>
      </w:r>
      <w:r>
        <w:t>а</w:t>
      </w:r>
      <w:r w:rsidR="0026490C" w:rsidRPr="0026490C">
        <w:t>;</w:t>
      </w:r>
    </w:p>
    <w:p w14:paraId="3CB82901" w14:textId="3EB94596" w:rsidR="00B65C1F" w:rsidRPr="00B65C1F" w:rsidRDefault="00B65C1F" w:rsidP="00B65C1F">
      <w:pPr>
        <w:pStyle w:val="af9"/>
      </w:pPr>
      <w:r w:rsidRPr="00B65C1F">
        <w:t xml:space="preserve">2) </w:t>
      </w:r>
      <w:r>
        <w:t>а</w:t>
      </w:r>
      <w:r w:rsidRPr="00B65C1F">
        <w:t>дминистрирование комментариев:</w:t>
      </w:r>
    </w:p>
    <w:p w14:paraId="0009DC84" w14:textId="0DBE837A" w:rsidR="00B65C1F" w:rsidRPr="0026490C" w:rsidRDefault="00B65C1F" w:rsidP="00B65C1F">
      <w:pPr>
        <w:pStyle w:val="af9"/>
      </w:pPr>
      <w:r>
        <w:t>–</w:t>
      </w:r>
      <w:r w:rsidRPr="00B65C1F">
        <w:t xml:space="preserve"> </w:t>
      </w:r>
      <w:r w:rsidRPr="00B65C1F">
        <w:t>редактирование и удаление комментариев оператором/менеджером</w:t>
      </w:r>
      <w:r w:rsidR="0026490C" w:rsidRPr="0026490C">
        <w:t>;</w:t>
      </w:r>
    </w:p>
    <w:p w14:paraId="155D5C91" w14:textId="37900266" w:rsidR="00B65C1F" w:rsidRPr="00B65C1F" w:rsidRDefault="00B65C1F" w:rsidP="00B65C1F">
      <w:pPr>
        <w:pStyle w:val="af9"/>
      </w:pPr>
      <w:r w:rsidRPr="00B65C1F">
        <w:t xml:space="preserve">3) </w:t>
      </w:r>
      <w:r>
        <w:t>просмотр</w:t>
      </w:r>
      <w:r w:rsidRPr="00B65C1F">
        <w:t xml:space="preserve"> </w:t>
      </w:r>
      <w:r>
        <w:t>неиспользуемых</w:t>
      </w:r>
      <w:r w:rsidRPr="00B65C1F">
        <w:t xml:space="preserve"> </w:t>
      </w:r>
      <w:r>
        <w:t>таблиц</w:t>
      </w:r>
      <w:r w:rsidRPr="00B65C1F">
        <w:t xml:space="preserve"> </w:t>
      </w:r>
      <w:r>
        <w:t>для</w:t>
      </w:r>
      <w:r w:rsidRPr="00B65C1F">
        <w:t xml:space="preserve"> </w:t>
      </w:r>
      <w:r>
        <w:t>обычных пользователей</w:t>
      </w:r>
      <w:r w:rsidRPr="00B65C1F">
        <w:t xml:space="preserve"> (</w:t>
      </w:r>
      <w:r w:rsidRPr="00B65C1F">
        <w:rPr>
          <w:lang w:val="en-US"/>
        </w:rPr>
        <w:t>Users</w:t>
      </w:r>
      <w:r>
        <w:t xml:space="preserve">, </w:t>
      </w:r>
      <w:r w:rsidRPr="00B65C1F">
        <w:rPr>
          <w:lang w:val="en-US"/>
        </w:rPr>
        <w:t>Roles</w:t>
      </w:r>
      <w:r>
        <w:t xml:space="preserve">, </w:t>
      </w:r>
      <w:r w:rsidRPr="00B65C1F">
        <w:rPr>
          <w:lang w:val="en-US"/>
        </w:rPr>
        <w:t>Statuses</w:t>
      </w:r>
      <w:r w:rsidRPr="00B65C1F">
        <w:t>):</w:t>
      </w:r>
    </w:p>
    <w:p w14:paraId="4C89CAD2" w14:textId="52E0AA4E" w:rsidR="00B65C1F" w:rsidRPr="00B65C1F" w:rsidRDefault="00B65C1F" w:rsidP="00B65C1F">
      <w:pPr>
        <w:pStyle w:val="af9"/>
      </w:pPr>
      <w:r>
        <w:t>–</w:t>
      </w:r>
      <w:r w:rsidRPr="00B65C1F">
        <w:t xml:space="preserve"> </w:t>
      </w:r>
      <w:r w:rsidRPr="00B65C1F">
        <w:t>просмотр списков пользователей/ролей/статусов (раздел для администрирования).</w:t>
      </w:r>
    </w:p>
    <w:p w14:paraId="6D12D01E" w14:textId="2E9F4F4B" w:rsidR="00290BA8" w:rsidRDefault="00884FC0" w:rsidP="00AE7294">
      <w:pPr>
        <w:pStyle w:val="11"/>
      </w:pPr>
      <w:bookmarkStart w:id="7" w:name="_Toc223734831"/>
      <w:r>
        <w:t>Сообщения системному программисту</w:t>
      </w:r>
      <w:bookmarkEnd w:id="7"/>
    </w:p>
    <w:p w14:paraId="4D4A6F48" w14:textId="455E4C0D" w:rsidR="00290BA8" w:rsidRDefault="00A8533B" w:rsidP="00474546">
      <w:pPr>
        <w:pStyle w:val="af9"/>
      </w:pPr>
      <w:r>
        <w:t xml:space="preserve">Программой </w:t>
      </w:r>
      <w:r w:rsidR="00B65C1F">
        <w:t>могут быть выданы следующие сообщения</w:t>
      </w:r>
      <w:r w:rsidR="00B65C1F" w:rsidRPr="00B65C1F">
        <w:t>:</w:t>
      </w:r>
    </w:p>
    <w:p w14:paraId="4D985E25" w14:textId="6A901930" w:rsidR="00B65C1F" w:rsidRPr="00B65C1F" w:rsidRDefault="00B65C1F" w:rsidP="00474546">
      <w:pPr>
        <w:pStyle w:val="af9"/>
      </w:pPr>
      <w:r w:rsidRPr="00B65C1F">
        <w:t xml:space="preserve">1) </w:t>
      </w:r>
      <w:r>
        <w:t>«Неверный логин и пароль»</w:t>
      </w:r>
      <w:r w:rsidRPr="00B65C1F">
        <w:t>:</w:t>
      </w:r>
    </w:p>
    <w:p w14:paraId="77F8B192" w14:textId="0EBB950F" w:rsidR="00B65C1F" w:rsidRPr="00B65C1F" w:rsidRDefault="00B65C1F" w:rsidP="00474546">
      <w:pPr>
        <w:pStyle w:val="af9"/>
      </w:pPr>
      <w:r>
        <w:t>–</w:t>
      </w:r>
      <w:r w:rsidRPr="00B65C1F">
        <w:t xml:space="preserve"> </w:t>
      </w:r>
      <w:r>
        <w:t>означает, что данные пользователя введены некорректно</w:t>
      </w:r>
      <w:r w:rsidRPr="00B65C1F">
        <w:t>;</w:t>
      </w:r>
    </w:p>
    <w:p w14:paraId="238A0A16" w14:textId="43646529" w:rsidR="00B65C1F" w:rsidRDefault="00B65C1F" w:rsidP="00474546">
      <w:pPr>
        <w:pStyle w:val="af9"/>
      </w:pPr>
      <w:r>
        <w:t>–</w:t>
      </w:r>
      <w:r w:rsidRPr="00B65C1F">
        <w:t xml:space="preserve"> </w:t>
      </w:r>
      <w:r>
        <w:t>действия</w:t>
      </w:r>
      <w:r w:rsidRPr="00B65C1F">
        <w:t xml:space="preserve">: </w:t>
      </w:r>
      <w:r>
        <w:t>проверить введённые данные, проверить наличие пользователя</w:t>
      </w:r>
      <w:r w:rsidRPr="00B65C1F">
        <w:t>;</w:t>
      </w:r>
    </w:p>
    <w:p w14:paraId="31B93794" w14:textId="5718A5A5" w:rsidR="00B65C1F" w:rsidRPr="00B65C1F" w:rsidRDefault="00B65C1F" w:rsidP="00B65C1F">
      <w:pPr>
        <w:pStyle w:val="af9"/>
      </w:pPr>
      <w:r>
        <w:t>2</w:t>
      </w:r>
      <w:r w:rsidRPr="00B65C1F">
        <w:t xml:space="preserve">) </w:t>
      </w:r>
      <w:r w:rsidR="004045F1">
        <w:t>«П</w:t>
      </w:r>
      <w:r>
        <w:t>еренаправление на окно авторизации</w:t>
      </w:r>
      <w:r w:rsidR="004045F1">
        <w:t>»</w:t>
      </w:r>
      <w:r w:rsidRPr="00B65C1F">
        <w:t>:</w:t>
      </w:r>
    </w:p>
    <w:p w14:paraId="2995FABB" w14:textId="3BAFF6A4" w:rsidR="00B65C1F" w:rsidRPr="00B65C1F" w:rsidRDefault="00B65C1F" w:rsidP="00B65C1F">
      <w:pPr>
        <w:pStyle w:val="af9"/>
      </w:pPr>
      <w:r>
        <w:t>–</w:t>
      </w:r>
      <w:r w:rsidRPr="00B65C1F">
        <w:t xml:space="preserve"> </w:t>
      </w:r>
      <w:r>
        <w:t xml:space="preserve">означает, что </w:t>
      </w:r>
      <w:r>
        <w:rPr>
          <w:lang w:val="en-US"/>
        </w:rPr>
        <w:t>cookie</w:t>
      </w:r>
      <w:r>
        <w:t>-файлы с данными отсутствует</w:t>
      </w:r>
      <w:r w:rsidRPr="00B65C1F">
        <w:t>;</w:t>
      </w:r>
    </w:p>
    <w:p w14:paraId="79C09795" w14:textId="396B2E5F" w:rsidR="00B65C1F" w:rsidRPr="00B65C1F" w:rsidRDefault="00B65C1F" w:rsidP="00B65C1F">
      <w:pPr>
        <w:pStyle w:val="af9"/>
      </w:pPr>
      <w:r>
        <w:t>–</w:t>
      </w:r>
      <w:r w:rsidRPr="00B65C1F">
        <w:t xml:space="preserve"> </w:t>
      </w:r>
      <w:r>
        <w:t>действия</w:t>
      </w:r>
      <w:r w:rsidRPr="00B65C1F">
        <w:t xml:space="preserve">: </w:t>
      </w:r>
      <w:r>
        <w:t>войти в систему с помощью пароля и логина</w:t>
      </w:r>
      <w:r w:rsidRPr="00B65C1F">
        <w:t>;</w:t>
      </w:r>
    </w:p>
    <w:p w14:paraId="6C8427CC" w14:textId="41FA6B6E" w:rsidR="00B65C1F" w:rsidRPr="00B65C1F" w:rsidRDefault="00B65C1F" w:rsidP="00B65C1F">
      <w:pPr>
        <w:pStyle w:val="af9"/>
      </w:pPr>
      <w:r>
        <w:t>3</w:t>
      </w:r>
      <w:r w:rsidRPr="00B65C1F">
        <w:t xml:space="preserve">) </w:t>
      </w:r>
      <w:r>
        <w:t>«</w:t>
      </w:r>
      <w:r>
        <w:t>Заявка создана</w:t>
      </w:r>
      <w:r>
        <w:t>»</w:t>
      </w:r>
      <w:r w:rsidRPr="00B65C1F">
        <w:t>:</w:t>
      </w:r>
    </w:p>
    <w:p w14:paraId="24F7BEAA" w14:textId="1AFBF1D9" w:rsidR="00B65C1F" w:rsidRPr="00B65C1F" w:rsidRDefault="00B65C1F" w:rsidP="00B65C1F">
      <w:pPr>
        <w:pStyle w:val="af9"/>
      </w:pPr>
      <w:r>
        <w:t>–</w:t>
      </w:r>
      <w:r w:rsidRPr="00B65C1F">
        <w:t xml:space="preserve"> </w:t>
      </w:r>
      <w:r>
        <w:t xml:space="preserve">означает, что </w:t>
      </w:r>
      <w:r>
        <w:t>заявка успешно создана</w:t>
      </w:r>
      <w:r w:rsidRPr="00B65C1F">
        <w:t>;</w:t>
      </w:r>
    </w:p>
    <w:p w14:paraId="4F5A357B" w14:textId="10858D48" w:rsidR="00B65C1F" w:rsidRPr="00B65C1F" w:rsidRDefault="00B65C1F" w:rsidP="00B65C1F">
      <w:pPr>
        <w:pStyle w:val="af9"/>
      </w:pPr>
      <w:r>
        <w:t>–</w:t>
      </w:r>
      <w:r w:rsidRPr="00B65C1F">
        <w:t xml:space="preserve"> </w:t>
      </w:r>
      <w:r>
        <w:t>действия</w:t>
      </w:r>
      <w:r w:rsidRPr="00B65C1F">
        <w:t xml:space="preserve">: </w:t>
      </w:r>
      <w:r>
        <w:t>не нужны</w:t>
      </w:r>
      <w:r w:rsidRPr="00B65C1F">
        <w:t>;</w:t>
      </w:r>
    </w:p>
    <w:p w14:paraId="52C29297" w14:textId="17EE00B6" w:rsidR="00B65C1F" w:rsidRPr="00B65C1F" w:rsidRDefault="00B65C1F" w:rsidP="00B65C1F">
      <w:pPr>
        <w:pStyle w:val="af9"/>
      </w:pPr>
      <w:r>
        <w:t>4</w:t>
      </w:r>
      <w:r w:rsidRPr="00B65C1F">
        <w:t xml:space="preserve">) </w:t>
      </w:r>
      <w:r>
        <w:t>«</w:t>
      </w:r>
      <w:r>
        <w:t>Не удалось сохранить заявку</w:t>
      </w:r>
      <w:r>
        <w:t>»</w:t>
      </w:r>
      <w:r w:rsidRPr="00B65C1F">
        <w:t>:</w:t>
      </w:r>
    </w:p>
    <w:p w14:paraId="0D7E7BB5" w14:textId="3F7EFDB5" w:rsidR="00B65C1F" w:rsidRPr="00B65C1F" w:rsidRDefault="00B65C1F" w:rsidP="00B65C1F">
      <w:pPr>
        <w:pStyle w:val="af9"/>
      </w:pPr>
      <w:r>
        <w:t>–</w:t>
      </w:r>
      <w:r w:rsidRPr="00B65C1F">
        <w:t xml:space="preserve"> </w:t>
      </w:r>
      <w:r>
        <w:t xml:space="preserve">означает, что </w:t>
      </w:r>
      <w:r>
        <w:t>заявка не была сохранена</w:t>
      </w:r>
      <w:r w:rsidRPr="00B65C1F">
        <w:t>;</w:t>
      </w:r>
    </w:p>
    <w:p w14:paraId="485C81DB" w14:textId="1C476166" w:rsidR="00B65C1F" w:rsidRPr="00B65C1F" w:rsidRDefault="00B65C1F" w:rsidP="00B65C1F">
      <w:pPr>
        <w:pStyle w:val="af9"/>
      </w:pPr>
      <w:r>
        <w:t>–</w:t>
      </w:r>
      <w:r w:rsidRPr="00B65C1F">
        <w:t xml:space="preserve"> </w:t>
      </w:r>
      <w:r>
        <w:t>действия</w:t>
      </w:r>
      <w:r w:rsidRPr="00B65C1F">
        <w:t xml:space="preserve">: </w:t>
      </w:r>
      <w:r>
        <w:t>проверить корректность введенных данных</w:t>
      </w:r>
      <w:r w:rsidRPr="00B65C1F">
        <w:t>;</w:t>
      </w:r>
    </w:p>
    <w:p w14:paraId="1FEE83C1" w14:textId="3DDDED4B" w:rsidR="00B65C1F" w:rsidRPr="00B65C1F" w:rsidRDefault="00B65C1F" w:rsidP="00B65C1F">
      <w:pPr>
        <w:pStyle w:val="af9"/>
      </w:pPr>
      <w:r>
        <w:t>5</w:t>
      </w:r>
      <w:r w:rsidRPr="00B65C1F">
        <w:t xml:space="preserve">) </w:t>
      </w:r>
      <w:r>
        <w:t>«</w:t>
      </w:r>
      <w:r>
        <w:t>Заявка удалена</w:t>
      </w:r>
      <w:r>
        <w:t>»</w:t>
      </w:r>
      <w:r w:rsidRPr="00B65C1F">
        <w:t>:</w:t>
      </w:r>
    </w:p>
    <w:p w14:paraId="1C414ABF" w14:textId="3BFD03A7" w:rsidR="00B65C1F" w:rsidRPr="00B65C1F" w:rsidRDefault="00B65C1F" w:rsidP="00B65C1F">
      <w:pPr>
        <w:pStyle w:val="af9"/>
      </w:pPr>
      <w:r>
        <w:t>–</w:t>
      </w:r>
      <w:r w:rsidRPr="00B65C1F">
        <w:t xml:space="preserve"> </w:t>
      </w:r>
      <w:r>
        <w:t xml:space="preserve">означает, что </w:t>
      </w:r>
      <w:r>
        <w:t>заявка удалена успешна</w:t>
      </w:r>
      <w:r w:rsidRPr="00B65C1F">
        <w:t>;</w:t>
      </w:r>
    </w:p>
    <w:p w14:paraId="2BEAEF3D" w14:textId="5FC645C9" w:rsidR="00B65C1F" w:rsidRPr="00B65C1F" w:rsidRDefault="00B65C1F" w:rsidP="00B65C1F">
      <w:pPr>
        <w:pStyle w:val="af9"/>
      </w:pPr>
      <w:r>
        <w:t>–</w:t>
      </w:r>
      <w:r w:rsidRPr="00B65C1F">
        <w:t xml:space="preserve"> </w:t>
      </w:r>
      <w:r>
        <w:t>действия</w:t>
      </w:r>
      <w:r w:rsidRPr="00B65C1F">
        <w:t xml:space="preserve">: </w:t>
      </w:r>
      <w:r>
        <w:t>не нужны.</w:t>
      </w:r>
    </w:p>
    <w:p w14:paraId="0B5AB407" w14:textId="77777777" w:rsidR="00B65C1F" w:rsidRPr="00B65C1F" w:rsidRDefault="00B65C1F" w:rsidP="00474546">
      <w:pPr>
        <w:pStyle w:val="af9"/>
      </w:pPr>
    </w:p>
    <w:sectPr w:rsidR="00B65C1F" w:rsidRPr="00B65C1F" w:rsidSect="00C17EC8">
      <w:headerReference w:type="even" r:id="rId9"/>
      <w:headerReference w:type="default" r:id="rId10"/>
      <w:pgSz w:w="11906" w:h="16838"/>
      <w:pgMar w:top="1134" w:right="851" w:bottom="1134" w:left="1701" w:header="181" w:footer="21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2BCDAB5" w14:textId="77777777" w:rsidR="00D41495" w:rsidRDefault="00D41495">
      <w:r>
        <w:separator/>
      </w:r>
    </w:p>
  </w:endnote>
  <w:endnote w:type="continuationSeparator" w:id="0">
    <w:p w14:paraId="404B5E3A" w14:textId="77777777" w:rsidR="00D41495" w:rsidRDefault="00D414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OST type A">
    <w:altName w:val="Calibri"/>
    <w:charset w:val="00"/>
    <w:family w:val="swiss"/>
    <w:pitch w:val="variable"/>
    <w:sig w:usb0="00000203" w:usb1="00000000" w:usb2="00000000" w:usb3="00000000" w:csb0="00000005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919756626"/>
      <w:docPartObj>
        <w:docPartGallery w:val="Page Numbers (Bottom of Page)"/>
        <w:docPartUnique/>
      </w:docPartObj>
    </w:sdtPr>
    <w:sdtEndPr/>
    <w:sdtContent>
      <w:p w14:paraId="67847BA2" w14:textId="77777777" w:rsidR="00DB1277" w:rsidRDefault="00DB1277">
        <w:pPr>
          <w:pStyle w:val="ad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A57096">
          <w:rPr>
            <w:noProof/>
          </w:rPr>
          <w:t>3</w:t>
        </w:r>
        <w:r>
          <w:fldChar w:fldCharType="end"/>
        </w:r>
      </w:p>
    </w:sdtContent>
  </w:sdt>
  <w:p w14:paraId="6087D4B6" w14:textId="77777777" w:rsidR="00DB1277" w:rsidRDefault="00DB1277">
    <w:pPr>
      <w:pStyle w:val="a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9A4FF3" w14:textId="77777777" w:rsidR="00D41495" w:rsidRDefault="00D41495">
      <w:r>
        <w:separator/>
      </w:r>
    </w:p>
  </w:footnote>
  <w:footnote w:type="continuationSeparator" w:id="0">
    <w:p w14:paraId="1567B8A3" w14:textId="77777777" w:rsidR="00D41495" w:rsidRDefault="00D4149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490286" w14:textId="77777777" w:rsidR="00DB1277" w:rsidRDefault="00DB1277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7D72ED" w14:textId="77777777" w:rsidR="00DB1277" w:rsidRDefault="00DB1277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09E36B35"/>
    <w:multiLevelType w:val="multilevel"/>
    <w:tmpl w:val="9FE80576"/>
    <w:lvl w:ilvl="0">
      <w:start w:val="1"/>
      <w:numFmt w:val="decimal"/>
      <w:pStyle w:val="1"/>
      <w:suff w:val="space"/>
      <w:lvlText w:val="%1"/>
      <w:lvlJc w:val="left"/>
      <w:pPr>
        <w:tabs>
          <w:tab w:val="num" w:pos="0"/>
        </w:tabs>
        <w:ind w:left="1277" w:firstLine="0"/>
      </w:pPr>
    </w:lvl>
    <w:lvl w:ilvl="1">
      <w:start w:val="1"/>
      <w:numFmt w:val="decimal"/>
      <w:pStyle w:val="a"/>
      <w:suff w:val="space"/>
      <w:lvlText w:val="%1.%2"/>
      <w:lvlJc w:val="left"/>
      <w:pPr>
        <w:tabs>
          <w:tab w:val="num" w:pos="0"/>
        </w:tabs>
        <w:ind w:left="851" w:firstLine="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w w:val="100"/>
        <w:kern w:val="0"/>
        <w:position w:val="0"/>
        <w:sz w:val="28"/>
        <w:szCs w:val="28"/>
        <w:u w:val="none"/>
        <w:vertAlign w:val="baseline"/>
        <w:em w:val="none"/>
      </w:rPr>
    </w:lvl>
    <w:lvl w:ilvl="2">
      <w:start w:val="1"/>
      <w:numFmt w:val="decimal"/>
      <w:pStyle w:val="4"/>
      <w:suff w:val="space"/>
      <w:lvlText w:val="%1.%2.%3"/>
      <w:lvlJc w:val="left"/>
      <w:pPr>
        <w:tabs>
          <w:tab w:val="num" w:pos="0"/>
        </w:tabs>
        <w:ind w:left="851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1135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135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35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135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135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135" w:firstLine="0"/>
      </w:pPr>
    </w:lvl>
  </w:abstractNum>
  <w:abstractNum w:abstractNumId="2" w15:restartNumberingAfterBreak="0">
    <w:nsid w:val="10FA7673"/>
    <w:multiLevelType w:val="multilevel"/>
    <w:tmpl w:val="5860ED50"/>
    <w:styleLink w:val="a0"/>
    <w:lvl w:ilvl="0">
      <w:start w:val="1"/>
      <w:numFmt w:val="decimal"/>
      <w:lvlText w:val="%1"/>
      <w:lvlJc w:val="left"/>
      <w:pPr>
        <w:tabs>
          <w:tab w:val="num" w:pos="1134"/>
        </w:tabs>
        <w:ind w:left="0" w:firstLine="851"/>
      </w:pPr>
      <w:rPr>
        <w:rFonts w:hint="default"/>
        <w:dstrike w:val="0"/>
        <w:color w:val="000000"/>
        <w:u w:val="none"/>
        <w:vertAlign w:val="baseline"/>
      </w:rPr>
    </w:lvl>
    <w:lvl w:ilvl="1">
      <w:start w:val="1"/>
      <w:numFmt w:val="decimal"/>
      <w:lvlText w:val="%1.%2"/>
      <w:lvlJc w:val="left"/>
      <w:pPr>
        <w:tabs>
          <w:tab w:val="num" w:pos="1418"/>
        </w:tabs>
        <w:ind w:left="0" w:firstLine="851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701"/>
        </w:tabs>
        <w:ind w:left="0" w:firstLine="851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985"/>
        </w:tabs>
        <w:ind w:left="0" w:firstLine="851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5103"/>
        </w:tabs>
        <w:ind w:left="0" w:firstLine="851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18"/>
        </w:tabs>
        <w:ind w:left="0" w:firstLine="851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67"/>
        </w:tabs>
        <w:ind w:left="0" w:firstLine="851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67"/>
        </w:tabs>
        <w:ind w:left="0" w:firstLine="851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67"/>
        </w:tabs>
        <w:ind w:left="0" w:firstLine="851"/>
      </w:pPr>
      <w:rPr>
        <w:rFonts w:hint="default"/>
      </w:rPr>
    </w:lvl>
  </w:abstractNum>
  <w:abstractNum w:abstractNumId="3" w15:restartNumberingAfterBreak="0">
    <w:nsid w:val="126011EE"/>
    <w:multiLevelType w:val="multilevel"/>
    <w:tmpl w:val="072A2938"/>
    <w:numStyleLink w:val="10"/>
  </w:abstractNum>
  <w:abstractNum w:abstractNumId="4" w15:restartNumberingAfterBreak="0">
    <w:nsid w:val="1751240A"/>
    <w:multiLevelType w:val="hybridMultilevel"/>
    <w:tmpl w:val="1F2E69C4"/>
    <w:lvl w:ilvl="0" w:tplc="17742C5C">
      <w:start w:val="1"/>
      <w:numFmt w:val="russianLower"/>
      <w:pStyle w:val="a1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90E44C3"/>
    <w:multiLevelType w:val="multilevel"/>
    <w:tmpl w:val="072A2938"/>
    <w:styleLink w:val="10"/>
    <w:lvl w:ilvl="0">
      <w:start w:val="1"/>
      <w:numFmt w:val="decimal"/>
      <w:pStyle w:val="a2"/>
      <w:lvlText w:val="%1"/>
      <w:lvlJc w:val="left"/>
      <w:pPr>
        <w:tabs>
          <w:tab w:val="num" w:pos="454"/>
        </w:tabs>
        <w:ind w:left="454" w:hanging="454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931"/>
        </w:tabs>
        <w:ind w:left="1931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651"/>
        </w:tabs>
        <w:ind w:left="2651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3371"/>
        </w:tabs>
        <w:ind w:left="3371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4091"/>
        </w:tabs>
        <w:ind w:left="4091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4811"/>
        </w:tabs>
        <w:ind w:left="4811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531"/>
        </w:tabs>
        <w:ind w:left="5531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6251"/>
        </w:tabs>
        <w:ind w:left="6251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6971"/>
        </w:tabs>
        <w:ind w:left="6971" w:hanging="180"/>
      </w:pPr>
      <w:rPr>
        <w:rFonts w:hint="default"/>
      </w:rPr>
    </w:lvl>
  </w:abstractNum>
  <w:abstractNum w:abstractNumId="6" w15:restartNumberingAfterBreak="0">
    <w:nsid w:val="5BFF03E5"/>
    <w:multiLevelType w:val="hybridMultilevel"/>
    <w:tmpl w:val="43A213F0"/>
    <w:lvl w:ilvl="0" w:tplc="5DCE08B4">
      <w:start w:val="1"/>
      <w:numFmt w:val="bullet"/>
      <w:pStyle w:val="a3"/>
      <w:lvlText w:val=""/>
      <w:lvlJc w:val="left"/>
      <w:pPr>
        <w:ind w:left="1429" w:hanging="360"/>
      </w:pPr>
      <w:rPr>
        <w:rFonts w:ascii="Symbol" w:hAnsi="Symbol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611D6CB3"/>
    <w:multiLevelType w:val="multilevel"/>
    <w:tmpl w:val="11042804"/>
    <w:lvl w:ilvl="0">
      <w:start w:val="1"/>
      <w:numFmt w:val="decimal"/>
      <w:pStyle w:val="11"/>
      <w:lvlText w:val="%1"/>
      <w:lvlJc w:val="left"/>
      <w:pPr>
        <w:tabs>
          <w:tab w:val="num" w:pos="1134"/>
        </w:tabs>
        <w:ind w:left="0" w:firstLine="851"/>
      </w:pPr>
      <w:rPr>
        <w:rFonts w:hint="default"/>
        <w:dstrike w:val="0"/>
        <w:color w:val="000000"/>
        <w:u w:val="none"/>
        <w:vertAlign w:val="baseline"/>
      </w:rPr>
    </w:lvl>
    <w:lvl w:ilvl="1">
      <w:start w:val="1"/>
      <w:numFmt w:val="decimal"/>
      <w:pStyle w:val="2"/>
      <w:lvlText w:val="%1.%2"/>
      <w:lvlJc w:val="left"/>
      <w:pPr>
        <w:tabs>
          <w:tab w:val="num" w:pos="1418"/>
        </w:tabs>
        <w:ind w:left="0" w:firstLine="851"/>
      </w:pPr>
      <w:rPr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sz w:val="28"/>
        <w:szCs w:val="28"/>
        <w:u w:val="none"/>
        <w:effect w:val="none"/>
        <w:vertAlign w:val="baseline"/>
        <w:em w:val="none"/>
        <w:specVanish w:val="0"/>
      </w:rPr>
    </w:lvl>
    <w:lvl w:ilvl="2">
      <w:start w:val="1"/>
      <w:numFmt w:val="decimal"/>
      <w:pStyle w:val="3"/>
      <w:lvlText w:val="%1.%2.%3"/>
      <w:lvlJc w:val="left"/>
      <w:pPr>
        <w:tabs>
          <w:tab w:val="num" w:pos="1701"/>
        </w:tabs>
        <w:ind w:left="0" w:firstLine="851"/>
      </w:pPr>
      <w:rPr>
        <w:rFonts w:hint="default"/>
      </w:rPr>
    </w:lvl>
    <w:lvl w:ilvl="3">
      <w:start w:val="1"/>
      <w:numFmt w:val="decimal"/>
      <w:pStyle w:val="40"/>
      <w:lvlText w:val="%1.%2.%3.%4"/>
      <w:lvlJc w:val="left"/>
      <w:pPr>
        <w:tabs>
          <w:tab w:val="num" w:pos="1985"/>
        </w:tabs>
        <w:ind w:left="0" w:firstLine="851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5103"/>
        </w:tabs>
        <w:ind w:left="0" w:firstLine="851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18"/>
        </w:tabs>
        <w:ind w:left="0" w:firstLine="851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67"/>
        </w:tabs>
        <w:ind w:left="0" w:firstLine="851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67"/>
        </w:tabs>
        <w:ind w:left="0" w:firstLine="851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67"/>
        </w:tabs>
        <w:ind w:left="0" w:firstLine="851"/>
      </w:pPr>
      <w:rPr>
        <w:rFonts w:hint="default"/>
      </w:rPr>
    </w:lvl>
  </w:abstractNum>
  <w:abstractNum w:abstractNumId="8" w15:restartNumberingAfterBreak="0">
    <w:nsid w:val="6BCB0FDA"/>
    <w:multiLevelType w:val="hybridMultilevel"/>
    <w:tmpl w:val="4BC06F80"/>
    <w:lvl w:ilvl="0" w:tplc="4BEC09DA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716D32ED"/>
    <w:multiLevelType w:val="hybridMultilevel"/>
    <w:tmpl w:val="FE4437EE"/>
    <w:lvl w:ilvl="0" w:tplc="1122AC0A">
      <w:start w:val="1"/>
      <w:numFmt w:val="decimal"/>
      <w:pStyle w:val="a4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"/>
  </w:num>
  <w:num w:numId="2">
    <w:abstractNumId w:val="5"/>
  </w:num>
  <w:num w:numId="3">
    <w:abstractNumId w:val="3"/>
    <w:lvlOverride w:ilvl="0">
      <w:lvl w:ilvl="0">
        <w:start w:val="1"/>
        <w:numFmt w:val="decimal"/>
        <w:pStyle w:val="a2"/>
        <w:lvlText w:val="%1"/>
        <w:lvlJc w:val="left"/>
        <w:pPr>
          <w:tabs>
            <w:tab w:val="num" w:pos="454"/>
          </w:tabs>
          <w:ind w:left="454" w:hanging="454"/>
        </w:pPr>
        <w:rPr>
          <w:rFonts w:hint="default"/>
        </w:rPr>
      </w:lvl>
    </w:lvlOverride>
  </w:num>
  <w:num w:numId="4">
    <w:abstractNumId w:val="7"/>
  </w:num>
  <w:num w:numId="5">
    <w:abstractNumId w:val="6"/>
  </w:num>
  <w:num w:numId="6">
    <w:abstractNumId w:val="9"/>
  </w:num>
  <w:num w:numId="7">
    <w:abstractNumId w:val="4"/>
  </w:num>
  <w:num w:numId="8">
    <w:abstractNumId w:val="0"/>
  </w:num>
  <w:num w:numId="9">
    <w:abstractNumId w:val="1"/>
  </w:num>
  <w:num w:numId="10">
    <w:abstractNumId w:val="9"/>
    <w:lvlOverride w:ilvl="0">
      <w:startOverride w:val="1"/>
    </w:lvlOverride>
  </w:num>
  <w:num w:numId="11">
    <w:abstractNumId w:val="9"/>
    <w:lvlOverride w:ilvl="0">
      <w:startOverride w:val="1"/>
    </w:lvlOverride>
  </w:num>
  <w:num w:numId="12">
    <w:abstractNumId w:val="9"/>
    <w:lvlOverride w:ilvl="0">
      <w:startOverride w:val="1"/>
    </w:lvlOverride>
  </w:num>
  <w:num w:numId="13">
    <w:abstractNumId w:val="9"/>
    <w:lvlOverride w:ilvl="0">
      <w:startOverride w:val="1"/>
    </w:lvlOverride>
  </w:num>
  <w:num w:numId="14">
    <w:abstractNumId w:val="9"/>
    <w:lvlOverride w:ilvl="0">
      <w:startOverride w:val="1"/>
    </w:lvlOverride>
  </w:num>
  <w:num w:numId="15">
    <w:abstractNumId w:val="9"/>
    <w:lvlOverride w:ilvl="0">
      <w:startOverride w:val="1"/>
    </w:lvlOverride>
  </w:num>
  <w:num w:numId="16">
    <w:abstractNumId w:val="9"/>
    <w:lvlOverride w:ilvl="0">
      <w:startOverride w:val="1"/>
    </w:lvlOverride>
  </w:num>
  <w:num w:numId="17">
    <w:abstractNumId w:val="9"/>
    <w:lvlOverride w:ilvl="0">
      <w:startOverride w:val="1"/>
    </w:lvlOverride>
  </w:num>
  <w:num w:numId="18">
    <w:abstractNumId w:val="9"/>
    <w:lvlOverride w:ilvl="0">
      <w:startOverride w:val="1"/>
    </w:lvlOverride>
  </w:num>
  <w:num w:numId="19">
    <w:abstractNumId w:val="9"/>
    <w:lvlOverride w:ilvl="0">
      <w:startOverride w:val="1"/>
    </w:lvlOverride>
  </w:num>
  <w:num w:numId="20">
    <w:abstractNumId w:val="9"/>
    <w:lvlOverride w:ilvl="0">
      <w:startOverride w:val="1"/>
    </w:lvlOverride>
  </w:num>
  <w:num w:numId="21">
    <w:abstractNumId w:val="9"/>
    <w:lvlOverride w:ilvl="0">
      <w:startOverride w:val="1"/>
    </w:lvlOverride>
  </w:num>
  <w:num w:numId="22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416CF"/>
    <w:rsid w:val="000000DD"/>
    <w:rsid w:val="00006587"/>
    <w:rsid w:val="000107E9"/>
    <w:rsid w:val="0001223B"/>
    <w:rsid w:val="0001253F"/>
    <w:rsid w:val="0001424F"/>
    <w:rsid w:val="00014357"/>
    <w:rsid w:val="00016519"/>
    <w:rsid w:val="000165D7"/>
    <w:rsid w:val="000170D3"/>
    <w:rsid w:val="0001755B"/>
    <w:rsid w:val="000212A5"/>
    <w:rsid w:val="0003136A"/>
    <w:rsid w:val="000336AD"/>
    <w:rsid w:val="00035F71"/>
    <w:rsid w:val="000372ED"/>
    <w:rsid w:val="000451B7"/>
    <w:rsid w:val="00046CE5"/>
    <w:rsid w:val="00047B1B"/>
    <w:rsid w:val="000700D3"/>
    <w:rsid w:val="00070C93"/>
    <w:rsid w:val="00072A9F"/>
    <w:rsid w:val="00075A23"/>
    <w:rsid w:val="0008118E"/>
    <w:rsid w:val="000813AC"/>
    <w:rsid w:val="0008682D"/>
    <w:rsid w:val="00091740"/>
    <w:rsid w:val="00091AAC"/>
    <w:rsid w:val="00093AA3"/>
    <w:rsid w:val="000A1853"/>
    <w:rsid w:val="000A43A2"/>
    <w:rsid w:val="000B77E7"/>
    <w:rsid w:val="000C108D"/>
    <w:rsid w:val="000C2306"/>
    <w:rsid w:val="000C5E7D"/>
    <w:rsid w:val="000D049D"/>
    <w:rsid w:val="000D2079"/>
    <w:rsid w:val="000D6A24"/>
    <w:rsid w:val="000D70A5"/>
    <w:rsid w:val="000D7114"/>
    <w:rsid w:val="000E00EE"/>
    <w:rsid w:val="000E4704"/>
    <w:rsid w:val="000E695A"/>
    <w:rsid w:val="000E78FF"/>
    <w:rsid w:val="000F54FF"/>
    <w:rsid w:val="000F650D"/>
    <w:rsid w:val="0010050B"/>
    <w:rsid w:val="00101FEC"/>
    <w:rsid w:val="0010487A"/>
    <w:rsid w:val="00114477"/>
    <w:rsid w:val="0011516D"/>
    <w:rsid w:val="00120C93"/>
    <w:rsid w:val="00122FA9"/>
    <w:rsid w:val="00123866"/>
    <w:rsid w:val="001257F1"/>
    <w:rsid w:val="00134AEB"/>
    <w:rsid w:val="001357DD"/>
    <w:rsid w:val="0013706A"/>
    <w:rsid w:val="001377F5"/>
    <w:rsid w:val="00137AE7"/>
    <w:rsid w:val="00140DD1"/>
    <w:rsid w:val="00142501"/>
    <w:rsid w:val="0014262E"/>
    <w:rsid w:val="0014284E"/>
    <w:rsid w:val="00142C64"/>
    <w:rsid w:val="00156990"/>
    <w:rsid w:val="001578EF"/>
    <w:rsid w:val="00163DD9"/>
    <w:rsid w:val="00167EFE"/>
    <w:rsid w:val="00175E11"/>
    <w:rsid w:val="00177517"/>
    <w:rsid w:val="00177AE5"/>
    <w:rsid w:val="00183A5D"/>
    <w:rsid w:val="00184E0D"/>
    <w:rsid w:val="001852E6"/>
    <w:rsid w:val="00190F9C"/>
    <w:rsid w:val="00193C1D"/>
    <w:rsid w:val="001970CA"/>
    <w:rsid w:val="001A0135"/>
    <w:rsid w:val="001A05D8"/>
    <w:rsid w:val="001A12AE"/>
    <w:rsid w:val="001A32BF"/>
    <w:rsid w:val="001B0CDD"/>
    <w:rsid w:val="001B303E"/>
    <w:rsid w:val="001B3CF3"/>
    <w:rsid w:val="001B5754"/>
    <w:rsid w:val="001B6208"/>
    <w:rsid w:val="001B7917"/>
    <w:rsid w:val="001C440C"/>
    <w:rsid w:val="001D0BCE"/>
    <w:rsid w:val="001D15E9"/>
    <w:rsid w:val="001D43BF"/>
    <w:rsid w:val="001D4DDE"/>
    <w:rsid w:val="001D6C08"/>
    <w:rsid w:val="001D722E"/>
    <w:rsid w:val="001D7682"/>
    <w:rsid w:val="001E0B54"/>
    <w:rsid w:val="001E2479"/>
    <w:rsid w:val="001E3376"/>
    <w:rsid w:val="001E6298"/>
    <w:rsid w:val="001E7827"/>
    <w:rsid w:val="001F16D9"/>
    <w:rsid w:val="001F56BB"/>
    <w:rsid w:val="002023B9"/>
    <w:rsid w:val="00202CDA"/>
    <w:rsid w:val="002050EB"/>
    <w:rsid w:val="00210384"/>
    <w:rsid w:val="002107FE"/>
    <w:rsid w:val="00213F23"/>
    <w:rsid w:val="002148A5"/>
    <w:rsid w:val="00214A8F"/>
    <w:rsid w:val="002164AC"/>
    <w:rsid w:val="00216B0E"/>
    <w:rsid w:val="00220A54"/>
    <w:rsid w:val="002214D3"/>
    <w:rsid w:val="00221A94"/>
    <w:rsid w:val="00222234"/>
    <w:rsid w:val="0022552D"/>
    <w:rsid w:val="00226EA1"/>
    <w:rsid w:val="002274AE"/>
    <w:rsid w:val="002420D4"/>
    <w:rsid w:val="0024236B"/>
    <w:rsid w:val="00242F48"/>
    <w:rsid w:val="00243742"/>
    <w:rsid w:val="00244F6A"/>
    <w:rsid w:val="00246F0C"/>
    <w:rsid w:val="00246FF9"/>
    <w:rsid w:val="00247791"/>
    <w:rsid w:val="00247D02"/>
    <w:rsid w:val="00250028"/>
    <w:rsid w:val="002522E5"/>
    <w:rsid w:val="00253008"/>
    <w:rsid w:val="00262A6D"/>
    <w:rsid w:val="00263421"/>
    <w:rsid w:val="0026490C"/>
    <w:rsid w:val="0027275F"/>
    <w:rsid w:val="00273AA0"/>
    <w:rsid w:val="00277B54"/>
    <w:rsid w:val="00280CAD"/>
    <w:rsid w:val="002827F3"/>
    <w:rsid w:val="00283A6D"/>
    <w:rsid w:val="00290BA8"/>
    <w:rsid w:val="00293DCE"/>
    <w:rsid w:val="00294188"/>
    <w:rsid w:val="00294496"/>
    <w:rsid w:val="002954EA"/>
    <w:rsid w:val="00296E6F"/>
    <w:rsid w:val="002A3B1B"/>
    <w:rsid w:val="002A4015"/>
    <w:rsid w:val="002A53FE"/>
    <w:rsid w:val="002B476E"/>
    <w:rsid w:val="002B6CEE"/>
    <w:rsid w:val="002B76A6"/>
    <w:rsid w:val="002C2167"/>
    <w:rsid w:val="002C41CC"/>
    <w:rsid w:val="002C499F"/>
    <w:rsid w:val="002C67CE"/>
    <w:rsid w:val="002D1AEC"/>
    <w:rsid w:val="002D1B60"/>
    <w:rsid w:val="002D43FC"/>
    <w:rsid w:val="002D55F7"/>
    <w:rsid w:val="002D6B35"/>
    <w:rsid w:val="002E0B30"/>
    <w:rsid w:val="002E6989"/>
    <w:rsid w:val="002E79EF"/>
    <w:rsid w:val="002F431F"/>
    <w:rsid w:val="003007F4"/>
    <w:rsid w:val="00300ABD"/>
    <w:rsid w:val="00302D14"/>
    <w:rsid w:val="00304F3F"/>
    <w:rsid w:val="003066B6"/>
    <w:rsid w:val="00312564"/>
    <w:rsid w:val="00312591"/>
    <w:rsid w:val="00315F65"/>
    <w:rsid w:val="00316057"/>
    <w:rsid w:val="0032083A"/>
    <w:rsid w:val="00321BDC"/>
    <w:rsid w:val="00325C1D"/>
    <w:rsid w:val="00327A4B"/>
    <w:rsid w:val="003300A3"/>
    <w:rsid w:val="00330C62"/>
    <w:rsid w:val="003464E2"/>
    <w:rsid w:val="00346CEA"/>
    <w:rsid w:val="0034702C"/>
    <w:rsid w:val="003473BC"/>
    <w:rsid w:val="00347D8C"/>
    <w:rsid w:val="00355012"/>
    <w:rsid w:val="00362FAD"/>
    <w:rsid w:val="003649C3"/>
    <w:rsid w:val="00365098"/>
    <w:rsid w:val="00366342"/>
    <w:rsid w:val="003708C9"/>
    <w:rsid w:val="003779F0"/>
    <w:rsid w:val="00377AFE"/>
    <w:rsid w:val="00380FCE"/>
    <w:rsid w:val="00381E98"/>
    <w:rsid w:val="00384341"/>
    <w:rsid w:val="003861F9"/>
    <w:rsid w:val="0038712A"/>
    <w:rsid w:val="003934EA"/>
    <w:rsid w:val="00394A8C"/>
    <w:rsid w:val="00396B69"/>
    <w:rsid w:val="003A1A8C"/>
    <w:rsid w:val="003A30D1"/>
    <w:rsid w:val="003A4018"/>
    <w:rsid w:val="003A7BF8"/>
    <w:rsid w:val="003B5374"/>
    <w:rsid w:val="003C13B1"/>
    <w:rsid w:val="003C3514"/>
    <w:rsid w:val="003C4956"/>
    <w:rsid w:val="003C5AEC"/>
    <w:rsid w:val="003C7B18"/>
    <w:rsid w:val="003D3734"/>
    <w:rsid w:val="003D40D3"/>
    <w:rsid w:val="003D4EB9"/>
    <w:rsid w:val="003E22F7"/>
    <w:rsid w:val="003E3644"/>
    <w:rsid w:val="003E6D19"/>
    <w:rsid w:val="003F28AB"/>
    <w:rsid w:val="003F48B9"/>
    <w:rsid w:val="003F4BCD"/>
    <w:rsid w:val="003F755A"/>
    <w:rsid w:val="0040049B"/>
    <w:rsid w:val="00400ABF"/>
    <w:rsid w:val="00401E37"/>
    <w:rsid w:val="004045F1"/>
    <w:rsid w:val="00407708"/>
    <w:rsid w:val="0041188D"/>
    <w:rsid w:val="00413429"/>
    <w:rsid w:val="004134B0"/>
    <w:rsid w:val="0041475D"/>
    <w:rsid w:val="0041515A"/>
    <w:rsid w:val="004237FC"/>
    <w:rsid w:val="004255E3"/>
    <w:rsid w:val="00434552"/>
    <w:rsid w:val="004349A5"/>
    <w:rsid w:val="00435CA0"/>
    <w:rsid w:val="00437D58"/>
    <w:rsid w:val="00446877"/>
    <w:rsid w:val="00450282"/>
    <w:rsid w:val="00454404"/>
    <w:rsid w:val="004547C1"/>
    <w:rsid w:val="0046157C"/>
    <w:rsid w:val="0046480D"/>
    <w:rsid w:val="00467DF4"/>
    <w:rsid w:val="00467FCA"/>
    <w:rsid w:val="00474546"/>
    <w:rsid w:val="0047500F"/>
    <w:rsid w:val="0047560E"/>
    <w:rsid w:val="00476B85"/>
    <w:rsid w:val="00477FEE"/>
    <w:rsid w:val="00482B1A"/>
    <w:rsid w:val="0048325C"/>
    <w:rsid w:val="004845CF"/>
    <w:rsid w:val="00484A85"/>
    <w:rsid w:val="00485EC7"/>
    <w:rsid w:val="00491750"/>
    <w:rsid w:val="004920C3"/>
    <w:rsid w:val="00497A2F"/>
    <w:rsid w:val="004B01E0"/>
    <w:rsid w:val="004B368D"/>
    <w:rsid w:val="004B6E9B"/>
    <w:rsid w:val="004C1689"/>
    <w:rsid w:val="004C3F3D"/>
    <w:rsid w:val="004C55DB"/>
    <w:rsid w:val="004D1C28"/>
    <w:rsid w:val="004D3338"/>
    <w:rsid w:val="004D37F0"/>
    <w:rsid w:val="004D6F88"/>
    <w:rsid w:val="004D76D2"/>
    <w:rsid w:val="004E03DB"/>
    <w:rsid w:val="004F1A1A"/>
    <w:rsid w:val="004F5AAB"/>
    <w:rsid w:val="004F7747"/>
    <w:rsid w:val="004F7E7E"/>
    <w:rsid w:val="0050020B"/>
    <w:rsid w:val="0050153C"/>
    <w:rsid w:val="00507658"/>
    <w:rsid w:val="00512FC9"/>
    <w:rsid w:val="005143F5"/>
    <w:rsid w:val="0052297C"/>
    <w:rsid w:val="00524795"/>
    <w:rsid w:val="00524ECA"/>
    <w:rsid w:val="005268D1"/>
    <w:rsid w:val="00534C52"/>
    <w:rsid w:val="00535D89"/>
    <w:rsid w:val="005440AE"/>
    <w:rsid w:val="00545D3D"/>
    <w:rsid w:val="00546F70"/>
    <w:rsid w:val="00547DC1"/>
    <w:rsid w:val="005527E1"/>
    <w:rsid w:val="00553703"/>
    <w:rsid w:val="00553894"/>
    <w:rsid w:val="005623BA"/>
    <w:rsid w:val="00562ACC"/>
    <w:rsid w:val="005642F3"/>
    <w:rsid w:val="00564664"/>
    <w:rsid w:val="00567988"/>
    <w:rsid w:val="00567F86"/>
    <w:rsid w:val="0057340E"/>
    <w:rsid w:val="005765D6"/>
    <w:rsid w:val="005800A3"/>
    <w:rsid w:val="00580E52"/>
    <w:rsid w:val="005813F9"/>
    <w:rsid w:val="005843E6"/>
    <w:rsid w:val="005857B2"/>
    <w:rsid w:val="00587473"/>
    <w:rsid w:val="0059444E"/>
    <w:rsid w:val="00596840"/>
    <w:rsid w:val="005A0B54"/>
    <w:rsid w:val="005A59BE"/>
    <w:rsid w:val="005A7B15"/>
    <w:rsid w:val="005B26D0"/>
    <w:rsid w:val="005B4FDF"/>
    <w:rsid w:val="005B798B"/>
    <w:rsid w:val="005B7D84"/>
    <w:rsid w:val="005C1E24"/>
    <w:rsid w:val="005C6C88"/>
    <w:rsid w:val="005D02C1"/>
    <w:rsid w:val="005D29B9"/>
    <w:rsid w:val="005D5410"/>
    <w:rsid w:val="005D5955"/>
    <w:rsid w:val="005D5C13"/>
    <w:rsid w:val="005E1078"/>
    <w:rsid w:val="005E27CB"/>
    <w:rsid w:val="005E2A97"/>
    <w:rsid w:val="005E4336"/>
    <w:rsid w:val="005E69DD"/>
    <w:rsid w:val="005F05B1"/>
    <w:rsid w:val="005F0B28"/>
    <w:rsid w:val="005F6F10"/>
    <w:rsid w:val="00604BF8"/>
    <w:rsid w:val="00604E81"/>
    <w:rsid w:val="006064F9"/>
    <w:rsid w:val="006068E2"/>
    <w:rsid w:val="00616F98"/>
    <w:rsid w:val="00620B3D"/>
    <w:rsid w:val="00620E06"/>
    <w:rsid w:val="0062380C"/>
    <w:rsid w:val="00623F31"/>
    <w:rsid w:val="006249E7"/>
    <w:rsid w:val="00625E87"/>
    <w:rsid w:val="0063227F"/>
    <w:rsid w:val="00633C2A"/>
    <w:rsid w:val="00634CC9"/>
    <w:rsid w:val="00635679"/>
    <w:rsid w:val="00635A7E"/>
    <w:rsid w:val="00637121"/>
    <w:rsid w:val="00640982"/>
    <w:rsid w:val="006459F0"/>
    <w:rsid w:val="00645E68"/>
    <w:rsid w:val="00647804"/>
    <w:rsid w:val="00650108"/>
    <w:rsid w:val="00653088"/>
    <w:rsid w:val="006542B1"/>
    <w:rsid w:val="00654CC5"/>
    <w:rsid w:val="00656C7F"/>
    <w:rsid w:val="006613FE"/>
    <w:rsid w:val="00664F1D"/>
    <w:rsid w:val="0066669A"/>
    <w:rsid w:val="00673180"/>
    <w:rsid w:val="00676ED8"/>
    <w:rsid w:val="006802F8"/>
    <w:rsid w:val="00681551"/>
    <w:rsid w:val="00682345"/>
    <w:rsid w:val="00682654"/>
    <w:rsid w:val="0068315D"/>
    <w:rsid w:val="00683E38"/>
    <w:rsid w:val="00683FB2"/>
    <w:rsid w:val="0068797A"/>
    <w:rsid w:val="00687EF0"/>
    <w:rsid w:val="006939C1"/>
    <w:rsid w:val="006942E9"/>
    <w:rsid w:val="006951EB"/>
    <w:rsid w:val="00695290"/>
    <w:rsid w:val="00695B69"/>
    <w:rsid w:val="00697241"/>
    <w:rsid w:val="00697C0B"/>
    <w:rsid w:val="006A2CC5"/>
    <w:rsid w:val="006A3265"/>
    <w:rsid w:val="006A60C5"/>
    <w:rsid w:val="006A67C6"/>
    <w:rsid w:val="006A72F6"/>
    <w:rsid w:val="006B14C2"/>
    <w:rsid w:val="006B5E73"/>
    <w:rsid w:val="006B794B"/>
    <w:rsid w:val="006C0003"/>
    <w:rsid w:val="006C0439"/>
    <w:rsid w:val="006C1A5F"/>
    <w:rsid w:val="006C236B"/>
    <w:rsid w:val="006C2B37"/>
    <w:rsid w:val="006C2F84"/>
    <w:rsid w:val="006C333F"/>
    <w:rsid w:val="006C37AD"/>
    <w:rsid w:val="006C448B"/>
    <w:rsid w:val="006C57AB"/>
    <w:rsid w:val="006C5EC2"/>
    <w:rsid w:val="006D40DB"/>
    <w:rsid w:val="006D4F31"/>
    <w:rsid w:val="006E26C1"/>
    <w:rsid w:val="006E6017"/>
    <w:rsid w:val="006F1380"/>
    <w:rsid w:val="006F4730"/>
    <w:rsid w:val="006F5F62"/>
    <w:rsid w:val="00701A2F"/>
    <w:rsid w:val="00702543"/>
    <w:rsid w:val="00702645"/>
    <w:rsid w:val="00703C65"/>
    <w:rsid w:val="00705A96"/>
    <w:rsid w:val="00707E08"/>
    <w:rsid w:val="007158D2"/>
    <w:rsid w:val="00716008"/>
    <w:rsid w:val="00716C9F"/>
    <w:rsid w:val="00736BEA"/>
    <w:rsid w:val="0074534C"/>
    <w:rsid w:val="00745DCE"/>
    <w:rsid w:val="00750FB7"/>
    <w:rsid w:val="00751094"/>
    <w:rsid w:val="007522EC"/>
    <w:rsid w:val="00753AB2"/>
    <w:rsid w:val="00761FD3"/>
    <w:rsid w:val="00770B43"/>
    <w:rsid w:val="00773C27"/>
    <w:rsid w:val="0077456B"/>
    <w:rsid w:val="00785856"/>
    <w:rsid w:val="00787CBF"/>
    <w:rsid w:val="00790A22"/>
    <w:rsid w:val="00793207"/>
    <w:rsid w:val="007951C8"/>
    <w:rsid w:val="007A1212"/>
    <w:rsid w:val="007A63A2"/>
    <w:rsid w:val="007B34F7"/>
    <w:rsid w:val="007B3B0E"/>
    <w:rsid w:val="007C051F"/>
    <w:rsid w:val="007C1D31"/>
    <w:rsid w:val="007C33C6"/>
    <w:rsid w:val="007D06FB"/>
    <w:rsid w:val="007D3E0C"/>
    <w:rsid w:val="007E4C04"/>
    <w:rsid w:val="007E4CEB"/>
    <w:rsid w:val="007E5866"/>
    <w:rsid w:val="007E66F6"/>
    <w:rsid w:val="007E79CD"/>
    <w:rsid w:val="007E7A9D"/>
    <w:rsid w:val="007F1147"/>
    <w:rsid w:val="007F1A7D"/>
    <w:rsid w:val="007F5456"/>
    <w:rsid w:val="007F64CF"/>
    <w:rsid w:val="007F6570"/>
    <w:rsid w:val="00800D73"/>
    <w:rsid w:val="008030A4"/>
    <w:rsid w:val="00803FAA"/>
    <w:rsid w:val="00805FF1"/>
    <w:rsid w:val="00806190"/>
    <w:rsid w:val="00806F70"/>
    <w:rsid w:val="0081567E"/>
    <w:rsid w:val="00816DED"/>
    <w:rsid w:val="00816EFD"/>
    <w:rsid w:val="00821B48"/>
    <w:rsid w:val="008256BF"/>
    <w:rsid w:val="008267BE"/>
    <w:rsid w:val="00826847"/>
    <w:rsid w:val="00832A6E"/>
    <w:rsid w:val="00833DE4"/>
    <w:rsid w:val="008368CE"/>
    <w:rsid w:val="008408B7"/>
    <w:rsid w:val="00843E04"/>
    <w:rsid w:val="0084601D"/>
    <w:rsid w:val="0085048E"/>
    <w:rsid w:val="008505FE"/>
    <w:rsid w:val="00854215"/>
    <w:rsid w:val="0085433C"/>
    <w:rsid w:val="00865B4C"/>
    <w:rsid w:val="00865EBC"/>
    <w:rsid w:val="008704C3"/>
    <w:rsid w:val="0087441E"/>
    <w:rsid w:val="00877EC5"/>
    <w:rsid w:val="00881383"/>
    <w:rsid w:val="00884FC0"/>
    <w:rsid w:val="00887B60"/>
    <w:rsid w:val="00893181"/>
    <w:rsid w:val="00893C46"/>
    <w:rsid w:val="00897428"/>
    <w:rsid w:val="008A4FA4"/>
    <w:rsid w:val="008A7E67"/>
    <w:rsid w:val="008B0100"/>
    <w:rsid w:val="008B0D7C"/>
    <w:rsid w:val="008B0FCD"/>
    <w:rsid w:val="008C108D"/>
    <w:rsid w:val="008C21F6"/>
    <w:rsid w:val="008C3E78"/>
    <w:rsid w:val="008C4FF6"/>
    <w:rsid w:val="008C612E"/>
    <w:rsid w:val="008C64AB"/>
    <w:rsid w:val="008C7540"/>
    <w:rsid w:val="008D1FB3"/>
    <w:rsid w:val="008D3773"/>
    <w:rsid w:val="008D3C46"/>
    <w:rsid w:val="008D68C4"/>
    <w:rsid w:val="008E0405"/>
    <w:rsid w:val="008E2D44"/>
    <w:rsid w:val="008E4838"/>
    <w:rsid w:val="008E7348"/>
    <w:rsid w:val="008F18B0"/>
    <w:rsid w:val="008F2228"/>
    <w:rsid w:val="008F2244"/>
    <w:rsid w:val="008F36F0"/>
    <w:rsid w:val="008F51F6"/>
    <w:rsid w:val="009001EA"/>
    <w:rsid w:val="00900473"/>
    <w:rsid w:val="00901240"/>
    <w:rsid w:val="00901FA5"/>
    <w:rsid w:val="00903727"/>
    <w:rsid w:val="00903881"/>
    <w:rsid w:val="00903995"/>
    <w:rsid w:val="009068AA"/>
    <w:rsid w:val="009142BA"/>
    <w:rsid w:val="00916099"/>
    <w:rsid w:val="009201A2"/>
    <w:rsid w:val="00921B99"/>
    <w:rsid w:val="0092412B"/>
    <w:rsid w:val="00924FB1"/>
    <w:rsid w:val="00926B53"/>
    <w:rsid w:val="009272CC"/>
    <w:rsid w:val="0092799C"/>
    <w:rsid w:val="00930024"/>
    <w:rsid w:val="0093076C"/>
    <w:rsid w:val="00931342"/>
    <w:rsid w:val="00931A49"/>
    <w:rsid w:val="00932B66"/>
    <w:rsid w:val="009368C7"/>
    <w:rsid w:val="00937168"/>
    <w:rsid w:val="00940957"/>
    <w:rsid w:val="00941DEF"/>
    <w:rsid w:val="00942C19"/>
    <w:rsid w:val="00942E59"/>
    <w:rsid w:val="00943BF0"/>
    <w:rsid w:val="00947488"/>
    <w:rsid w:val="0095009F"/>
    <w:rsid w:val="00950A18"/>
    <w:rsid w:val="009555A7"/>
    <w:rsid w:val="00955E23"/>
    <w:rsid w:val="0095771B"/>
    <w:rsid w:val="00963257"/>
    <w:rsid w:val="00963A63"/>
    <w:rsid w:val="009660EB"/>
    <w:rsid w:val="00967318"/>
    <w:rsid w:val="009739A1"/>
    <w:rsid w:val="009742E0"/>
    <w:rsid w:val="00974D45"/>
    <w:rsid w:val="00977481"/>
    <w:rsid w:val="0098088E"/>
    <w:rsid w:val="00981360"/>
    <w:rsid w:val="00987ABF"/>
    <w:rsid w:val="009932CB"/>
    <w:rsid w:val="00997D51"/>
    <w:rsid w:val="009B0E07"/>
    <w:rsid w:val="009B3168"/>
    <w:rsid w:val="009B3600"/>
    <w:rsid w:val="009B70BD"/>
    <w:rsid w:val="009C0AE1"/>
    <w:rsid w:val="009C1134"/>
    <w:rsid w:val="009C4889"/>
    <w:rsid w:val="009D394A"/>
    <w:rsid w:val="009D56DB"/>
    <w:rsid w:val="009D663A"/>
    <w:rsid w:val="009E0A20"/>
    <w:rsid w:val="009E21A1"/>
    <w:rsid w:val="009E3291"/>
    <w:rsid w:val="009E4846"/>
    <w:rsid w:val="009E7982"/>
    <w:rsid w:val="009F1502"/>
    <w:rsid w:val="009F2C8D"/>
    <w:rsid w:val="009F2CF2"/>
    <w:rsid w:val="00A0140F"/>
    <w:rsid w:val="00A06BFA"/>
    <w:rsid w:val="00A17CF8"/>
    <w:rsid w:val="00A220CE"/>
    <w:rsid w:val="00A23C6D"/>
    <w:rsid w:val="00A255A6"/>
    <w:rsid w:val="00A3092E"/>
    <w:rsid w:val="00A34A4A"/>
    <w:rsid w:val="00A3567D"/>
    <w:rsid w:val="00A363F0"/>
    <w:rsid w:val="00A40933"/>
    <w:rsid w:val="00A432C5"/>
    <w:rsid w:val="00A475ED"/>
    <w:rsid w:val="00A51B93"/>
    <w:rsid w:val="00A52A96"/>
    <w:rsid w:val="00A52D35"/>
    <w:rsid w:val="00A55D73"/>
    <w:rsid w:val="00A57096"/>
    <w:rsid w:val="00A6038D"/>
    <w:rsid w:val="00A61502"/>
    <w:rsid w:val="00A61B98"/>
    <w:rsid w:val="00A7093F"/>
    <w:rsid w:val="00A70EA9"/>
    <w:rsid w:val="00A73C6E"/>
    <w:rsid w:val="00A81300"/>
    <w:rsid w:val="00A8305F"/>
    <w:rsid w:val="00A831A1"/>
    <w:rsid w:val="00A84015"/>
    <w:rsid w:val="00A849C3"/>
    <w:rsid w:val="00A8533B"/>
    <w:rsid w:val="00A86155"/>
    <w:rsid w:val="00A90063"/>
    <w:rsid w:val="00A90E25"/>
    <w:rsid w:val="00A91A0F"/>
    <w:rsid w:val="00A9206B"/>
    <w:rsid w:val="00A94329"/>
    <w:rsid w:val="00A970E9"/>
    <w:rsid w:val="00A9745F"/>
    <w:rsid w:val="00AA32D4"/>
    <w:rsid w:val="00AA7880"/>
    <w:rsid w:val="00AB3677"/>
    <w:rsid w:val="00AB4456"/>
    <w:rsid w:val="00AB5934"/>
    <w:rsid w:val="00AB5D1F"/>
    <w:rsid w:val="00AC2B24"/>
    <w:rsid w:val="00AC5907"/>
    <w:rsid w:val="00AD0135"/>
    <w:rsid w:val="00AD0DC3"/>
    <w:rsid w:val="00AD2BA6"/>
    <w:rsid w:val="00AD2FEE"/>
    <w:rsid w:val="00AD4FE8"/>
    <w:rsid w:val="00AD6698"/>
    <w:rsid w:val="00AD7BC1"/>
    <w:rsid w:val="00AE5DB6"/>
    <w:rsid w:val="00AE7294"/>
    <w:rsid w:val="00AF028C"/>
    <w:rsid w:val="00AF1201"/>
    <w:rsid w:val="00AF3C0D"/>
    <w:rsid w:val="00AF44FC"/>
    <w:rsid w:val="00AF57FF"/>
    <w:rsid w:val="00B03BF3"/>
    <w:rsid w:val="00B05A82"/>
    <w:rsid w:val="00B12F65"/>
    <w:rsid w:val="00B2247F"/>
    <w:rsid w:val="00B251AF"/>
    <w:rsid w:val="00B25E2A"/>
    <w:rsid w:val="00B25E67"/>
    <w:rsid w:val="00B25EE4"/>
    <w:rsid w:val="00B27B6D"/>
    <w:rsid w:val="00B33DD3"/>
    <w:rsid w:val="00B34F4D"/>
    <w:rsid w:val="00B3692A"/>
    <w:rsid w:val="00B37BFC"/>
    <w:rsid w:val="00B42E82"/>
    <w:rsid w:val="00B453D6"/>
    <w:rsid w:val="00B536E4"/>
    <w:rsid w:val="00B65C1F"/>
    <w:rsid w:val="00B71C51"/>
    <w:rsid w:val="00B71D68"/>
    <w:rsid w:val="00B73645"/>
    <w:rsid w:val="00B77881"/>
    <w:rsid w:val="00B8092F"/>
    <w:rsid w:val="00B837AC"/>
    <w:rsid w:val="00B94AB1"/>
    <w:rsid w:val="00B975F9"/>
    <w:rsid w:val="00BA01D4"/>
    <w:rsid w:val="00BA02CA"/>
    <w:rsid w:val="00BA0C1C"/>
    <w:rsid w:val="00BA0DE9"/>
    <w:rsid w:val="00BA1755"/>
    <w:rsid w:val="00BA3212"/>
    <w:rsid w:val="00BA5D6A"/>
    <w:rsid w:val="00BA6029"/>
    <w:rsid w:val="00BB01CE"/>
    <w:rsid w:val="00BB7223"/>
    <w:rsid w:val="00BB7F85"/>
    <w:rsid w:val="00BC3188"/>
    <w:rsid w:val="00BD4213"/>
    <w:rsid w:val="00BD4A92"/>
    <w:rsid w:val="00BE0BB1"/>
    <w:rsid w:val="00BE2FDF"/>
    <w:rsid w:val="00BE4552"/>
    <w:rsid w:val="00BE4F38"/>
    <w:rsid w:val="00BE570A"/>
    <w:rsid w:val="00BE5ACD"/>
    <w:rsid w:val="00BE7FBA"/>
    <w:rsid w:val="00BF12CA"/>
    <w:rsid w:val="00BF28B6"/>
    <w:rsid w:val="00BF3B11"/>
    <w:rsid w:val="00BF47D6"/>
    <w:rsid w:val="00BF64FA"/>
    <w:rsid w:val="00C046DC"/>
    <w:rsid w:val="00C07225"/>
    <w:rsid w:val="00C13ADF"/>
    <w:rsid w:val="00C147B3"/>
    <w:rsid w:val="00C16384"/>
    <w:rsid w:val="00C16675"/>
    <w:rsid w:val="00C16948"/>
    <w:rsid w:val="00C1756A"/>
    <w:rsid w:val="00C17639"/>
    <w:rsid w:val="00C17EC8"/>
    <w:rsid w:val="00C2020B"/>
    <w:rsid w:val="00C20E1C"/>
    <w:rsid w:val="00C20F77"/>
    <w:rsid w:val="00C25F60"/>
    <w:rsid w:val="00C26F3E"/>
    <w:rsid w:val="00C308AF"/>
    <w:rsid w:val="00C33B2D"/>
    <w:rsid w:val="00C356C2"/>
    <w:rsid w:val="00C40E90"/>
    <w:rsid w:val="00C450EF"/>
    <w:rsid w:val="00C470CD"/>
    <w:rsid w:val="00C517D8"/>
    <w:rsid w:val="00C51A64"/>
    <w:rsid w:val="00C51D06"/>
    <w:rsid w:val="00C575BC"/>
    <w:rsid w:val="00C57B1A"/>
    <w:rsid w:val="00C601CF"/>
    <w:rsid w:val="00C7221D"/>
    <w:rsid w:val="00C85603"/>
    <w:rsid w:val="00C87892"/>
    <w:rsid w:val="00C90A67"/>
    <w:rsid w:val="00C90FBD"/>
    <w:rsid w:val="00C9236D"/>
    <w:rsid w:val="00C93C79"/>
    <w:rsid w:val="00C9421B"/>
    <w:rsid w:val="00CA0617"/>
    <w:rsid w:val="00CA168D"/>
    <w:rsid w:val="00CA2B24"/>
    <w:rsid w:val="00CA4BD1"/>
    <w:rsid w:val="00CA4D7D"/>
    <w:rsid w:val="00CA6401"/>
    <w:rsid w:val="00CA779F"/>
    <w:rsid w:val="00CB1C5D"/>
    <w:rsid w:val="00CB4659"/>
    <w:rsid w:val="00CB4EC6"/>
    <w:rsid w:val="00CC3FA1"/>
    <w:rsid w:val="00CC56A3"/>
    <w:rsid w:val="00CD1537"/>
    <w:rsid w:val="00CD4A45"/>
    <w:rsid w:val="00CD508D"/>
    <w:rsid w:val="00CD579A"/>
    <w:rsid w:val="00CE03AA"/>
    <w:rsid w:val="00CE18C2"/>
    <w:rsid w:val="00CE3284"/>
    <w:rsid w:val="00CE6D98"/>
    <w:rsid w:val="00CF056C"/>
    <w:rsid w:val="00CF22FF"/>
    <w:rsid w:val="00CF2466"/>
    <w:rsid w:val="00CF706F"/>
    <w:rsid w:val="00D00F74"/>
    <w:rsid w:val="00D0605D"/>
    <w:rsid w:val="00D068BA"/>
    <w:rsid w:val="00D146EF"/>
    <w:rsid w:val="00D16CF0"/>
    <w:rsid w:val="00D21841"/>
    <w:rsid w:val="00D2717B"/>
    <w:rsid w:val="00D32A96"/>
    <w:rsid w:val="00D35E91"/>
    <w:rsid w:val="00D3600A"/>
    <w:rsid w:val="00D37BBF"/>
    <w:rsid w:val="00D41495"/>
    <w:rsid w:val="00D416CF"/>
    <w:rsid w:val="00D45CC5"/>
    <w:rsid w:val="00D52115"/>
    <w:rsid w:val="00D53383"/>
    <w:rsid w:val="00D55B25"/>
    <w:rsid w:val="00D55FB7"/>
    <w:rsid w:val="00D606B7"/>
    <w:rsid w:val="00D626DB"/>
    <w:rsid w:val="00D655C1"/>
    <w:rsid w:val="00D678DA"/>
    <w:rsid w:val="00D72719"/>
    <w:rsid w:val="00D72780"/>
    <w:rsid w:val="00D757CF"/>
    <w:rsid w:val="00D81875"/>
    <w:rsid w:val="00D81E5B"/>
    <w:rsid w:val="00D83035"/>
    <w:rsid w:val="00D83435"/>
    <w:rsid w:val="00D85305"/>
    <w:rsid w:val="00D87704"/>
    <w:rsid w:val="00D92DD8"/>
    <w:rsid w:val="00D940EE"/>
    <w:rsid w:val="00D97DDA"/>
    <w:rsid w:val="00D97E6D"/>
    <w:rsid w:val="00DA0705"/>
    <w:rsid w:val="00DA2BCE"/>
    <w:rsid w:val="00DA2D58"/>
    <w:rsid w:val="00DA4B73"/>
    <w:rsid w:val="00DB1148"/>
    <w:rsid w:val="00DB1277"/>
    <w:rsid w:val="00DB1DE9"/>
    <w:rsid w:val="00DB2083"/>
    <w:rsid w:val="00DB471D"/>
    <w:rsid w:val="00DC3818"/>
    <w:rsid w:val="00DC6506"/>
    <w:rsid w:val="00DD66E7"/>
    <w:rsid w:val="00DD6ED6"/>
    <w:rsid w:val="00DF0A0C"/>
    <w:rsid w:val="00DF579E"/>
    <w:rsid w:val="00DF67CF"/>
    <w:rsid w:val="00DF7384"/>
    <w:rsid w:val="00E02079"/>
    <w:rsid w:val="00E05F32"/>
    <w:rsid w:val="00E0651F"/>
    <w:rsid w:val="00E1056F"/>
    <w:rsid w:val="00E142F6"/>
    <w:rsid w:val="00E15032"/>
    <w:rsid w:val="00E15884"/>
    <w:rsid w:val="00E1715F"/>
    <w:rsid w:val="00E20660"/>
    <w:rsid w:val="00E20D8D"/>
    <w:rsid w:val="00E21FC7"/>
    <w:rsid w:val="00E236B7"/>
    <w:rsid w:val="00E25DDE"/>
    <w:rsid w:val="00E32301"/>
    <w:rsid w:val="00E36A9B"/>
    <w:rsid w:val="00E37A39"/>
    <w:rsid w:val="00E41140"/>
    <w:rsid w:val="00E44B7F"/>
    <w:rsid w:val="00E537EF"/>
    <w:rsid w:val="00E5783E"/>
    <w:rsid w:val="00E61731"/>
    <w:rsid w:val="00E62BDA"/>
    <w:rsid w:val="00E631F3"/>
    <w:rsid w:val="00E7003D"/>
    <w:rsid w:val="00E70622"/>
    <w:rsid w:val="00E72DC0"/>
    <w:rsid w:val="00E72F59"/>
    <w:rsid w:val="00E74D4F"/>
    <w:rsid w:val="00E75362"/>
    <w:rsid w:val="00E75E8D"/>
    <w:rsid w:val="00E86337"/>
    <w:rsid w:val="00E90979"/>
    <w:rsid w:val="00EA0D05"/>
    <w:rsid w:val="00EA2B88"/>
    <w:rsid w:val="00EA33B2"/>
    <w:rsid w:val="00EA4A60"/>
    <w:rsid w:val="00EA5511"/>
    <w:rsid w:val="00EA68DE"/>
    <w:rsid w:val="00EB2FEC"/>
    <w:rsid w:val="00EB3354"/>
    <w:rsid w:val="00EB3F12"/>
    <w:rsid w:val="00EB4FF5"/>
    <w:rsid w:val="00EB5BB4"/>
    <w:rsid w:val="00EB6055"/>
    <w:rsid w:val="00EC152A"/>
    <w:rsid w:val="00ED02C3"/>
    <w:rsid w:val="00ED3EC0"/>
    <w:rsid w:val="00ED681A"/>
    <w:rsid w:val="00ED6D66"/>
    <w:rsid w:val="00ED750C"/>
    <w:rsid w:val="00EE5976"/>
    <w:rsid w:val="00EF0D32"/>
    <w:rsid w:val="00EF1FE7"/>
    <w:rsid w:val="00EF2995"/>
    <w:rsid w:val="00EF3005"/>
    <w:rsid w:val="00EF35BF"/>
    <w:rsid w:val="00EF37DE"/>
    <w:rsid w:val="00EF6840"/>
    <w:rsid w:val="00F06621"/>
    <w:rsid w:val="00F069DD"/>
    <w:rsid w:val="00F072DE"/>
    <w:rsid w:val="00F07E6E"/>
    <w:rsid w:val="00F1059E"/>
    <w:rsid w:val="00F13FA5"/>
    <w:rsid w:val="00F2078E"/>
    <w:rsid w:val="00F20D86"/>
    <w:rsid w:val="00F23659"/>
    <w:rsid w:val="00F25681"/>
    <w:rsid w:val="00F2696C"/>
    <w:rsid w:val="00F348EC"/>
    <w:rsid w:val="00F371E2"/>
    <w:rsid w:val="00F40461"/>
    <w:rsid w:val="00F4344F"/>
    <w:rsid w:val="00F437E7"/>
    <w:rsid w:val="00F4666F"/>
    <w:rsid w:val="00F54B38"/>
    <w:rsid w:val="00F56772"/>
    <w:rsid w:val="00F60F40"/>
    <w:rsid w:val="00F62260"/>
    <w:rsid w:val="00F650D4"/>
    <w:rsid w:val="00F67215"/>
    <w:rsid w:val="00F75191"/>
    <w:rsid w:val="00F86D0F"/>
    <w:rsid w:val="00F924F8"/>
    <w:rsid w:val="00F926A6"/>
    <w:rsid w:val="00F92A1E"/>
    <w:rsid w:val="00F97AB8"/>
    <w:rsid w:val="00FA15FB"/>
    <w:rsid w:val="00FA2340"/>
    <w:rsid w:val="00FA3E22"/>
    <w:rsid w:val="00FA59E4"/>
    <w:rsid w:val="00FC547B"/>
    <w:rsid w:val="00FC6111"/>
    <w:rsid w:val="00FD4416"/>
    <w:rsid w:val="00FD758C"/>
    <w:rsid w:val="00FE0811"/>
    <w:rsid w:val="00FE3186"/>
    <w:rsid w:val="00FE4062"/>
    <w:rsid w:val="00FE7094"/>
    <w:rsid w:val="00FF03F2"/>
    <w:rsid w:val="00FF0A2F"/>
    <w:rsid w:val="00FF5957"/>
    <w:rsid w:val="00FF5FBB"/>
    <w:rsid w:val="00FF6F19"/>
    <w:rsid w:val="00FF74C3"/>
    <w:rsid w:val="00FF7E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,"/>
  <w:listSeparator w:val=";"/>
  <w14:docId w14:val="3E8ADF32"/>
  <w15:docId w15:val="{143C129D-4211-4C0F-B095-36B2597A7B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iPriority="9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uiPriority="9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99" w:unhideWhenUsed="1" w:qFormat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 w:qFormat="1"/>
    <w:lsdException w:name="HTML Acronym" w:semiHidden="1" w:uiPriority="9" w:unhideWhenUsed="1"/>
    <w:lsdException w:name="HTML Address" w:semiHidden="1" w:uiPriority="9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5">
    <w:name w:val="Normal"/>
    <w:qFormat/>
    <w:rsid w:val="00893C46"/>
    <w:pPr>
      <w:ind w:firstLine="851"/>
      <w:jc w:val="both"/>
    </w:pPr>
    <w:rPr>
      <w:sz w:val="28"/>
      <w:szCs w:val="24"/>
    </w:rPr>
  </w:style>
  <w:style w:type="paragraph" w:styleId="11">
    <w:name w:val="heading 1"/>
    <w:next w:val="a5"/>
    <w:autoRedefine/>
    <w:qFormat/>
    <w:rsid w:val="00AE7294"/>
    <w:pPr>
      <w:keepNext/>
      <w:numPr>
        <w:numId w:val="4"/>
      </w:numPr>
      <w:spacing w:before="240" w:after="240" w:line="360" w:lineRule="auto"/>
      <w:ind w:firstLine="709"/>
      <w:jc w:val="both"/>
      <w:outlineLvl w:val="0"/>
    </w:pPr>
    <w:rPr>
      <w:rFonts w:cs="Arial"/>
      <w:b/>
      <w:bCs/>
      <w:kern w:val="32"/>
      <w:sz w:val="28"/>
      <w:szCs w:val="28"/>
    </w:rPr>
  </w:style>
  <w:style w:type="paragraph" w:styleId="2">
    <w:name w:val="heading 2"/>
    <w:next w:val="a5"/>
    <w:autoRedefine/>
    <w:qFormat/>
    <w:rsid w:val="00650108"/>
    <w:pPr>
      <w:keepNext/>
      <w:numPr>
        <w:ilvl w:val="1"/>
        <w:numId w:val="4"/>
      </w:numPr>
      <w:spacing w:before="120" w:after="120" w:line="360" w:lineRule="auto"/>
      <w:ind w:firstLine="709"/>
      <w:jc w:val="both"/>
      <w:outlineLvl w:val="1"/>
    </w:pPr>
    <w:rPr>
      <w:rFonts w:cs="Arial"/>
      <w:b/>
      <w:bCs/>
      <w:iCs/>
      <w:sz w:val="28"/>
      <w:szCs w:val="28"/>
    </w:rPr>
  </w:style>
  <w:style w:type="paragraph" w:styleId="3">
    <w:name w:val="heading 3"/>
    <w:basedOn w:val="40"/>
    <w:next w:val="a5"/>
    <w:autoRedefine/>
    <w:qFormat/>
    <w:rsid w:val="006E6017"/>
    <w:pPr>
      <w:numPr>
        <w:ilvl w:val="2"/>
      </w:numPr>
      <w:ind w:firstLine="709"/>
      <w:outlineLvl w:val="2"/>
    </w:pPr>
    <w:rPr>
      <w:b/>
    </w:rPr>
  </w:style>
  <w:style w:type="paragraph" w:styleId="40">
    <w:name w:val="heading 4"/>
    <w:next w:val="a5"/>
    <w:autoRedefine/>
    <w:qFormat/>
    <w:rsid w:val="006E6017"/>
    <w:pPr>
      <w:keepNext/>
      <w:numPr>
        <w:ilvl w:val="3"/>
        <w:numId w:val="4"/>
      </w:numPr>
      <w:spacing w:line="360" w:lineRule="auto"/>
      <w:ind w:firstLine="709"/>
      <w:jc w:val="both"/>
      <w:outlineLvl w:val="3"/>
    </w:pPr>
    <w:rPr>
      <w:bCs/>
      <w:sz w:val="28"/>
      <w:szCs w:val="28"/>
    </w:rPr>
  </w:style>
  <w:style w:type="character" w:default="1" w:styleId="a6">
    <w:name w:val="Default Paragraph Font"/>
    <w:uiPriority w:val="1"/>
    <w:unhideWhenUsed/>
  </w:style>
  <w:style w:type="table" w:default="1" w:styleId="a7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8">
    <w:name w:val="No List"/>
    <w:uiPriority w:val="99"/>
    <w:semiHidden/>
    <w:unhideWhenUsed/>
  </w:style>
  <w:style w:type="paragraph" w:customStyle="1" w:styleId="a9">
    <w:name w:val="Штампы"/>
    <w:link w:val="aa"/>
    <w:uiPriority w:val="99"/>
    <w:rsid w:val="003D4EB9"/>
    <w:pPr>
      <w:ind w:left="28"/>
    </w:pPr>
    <w:rPr>
      <w:rFonts w:ascii="GOST type A" w:hAnsi="GOST type A"/>
      <w:szCs w:val="24"/>
    </w:rPr>
  </w:style>
  <w:style w:type="numbering" w:customStyle="1" w:styleId="a0">
    <w:name w:val="Список ПЗ"/>
    <w:rsid w:val="002E0B30"/>
    <w:pPr>
      <w:numPr>
        <w:numId w:val="1"/>
      </w:numPr>
    </w:pPr>
  </w:style>
  <w:style w:type="paragraph" w:styleId="ab">
    <w:name w:val="Balloon Text"/>
    <w:basedOn w:val="a5"/>
    <w:link w:val="ac"/>
    <w:rsid w:val="004255E3"/>
    <w:rPr>
      <w:rFonts w:ascii="Tahoma" w:hAnsi="Tahoma" w:cs="Tahoma"/>
      <w:sz w:val="16"/>
      <w:szCs w:val="16"/>
    </w:rPr>
  </w:style>
  <w:style w:type="paragraph" w:styleId="ad">
    <w:name w:val="footer"/>
    <w:basedOn w:val="a5"/>
    <w:link w:val="ae"/>
    <w:uiPriority w:val="99"/>
    <w:unhideWhenUsed/>
    <w:rsid w:val="006064F9"/>
    <w:pPr>
      <w:tabs>
        <w:tab w:val="center" w:pos="4677"/>
        <w:tab w:val="right" w:pos="9355"/>
      </w:tabs>
    </w:pPr>
  </w:style>
  <w:style w:type="character" w:customStyle="1" w:styleId="aa">
    <w:name w:val="Штампы Знак"/>
    <w:basedOn w:val="a6"/>
    <w:link w:val="a9"/>
    <w:uiPriority w:val="99"/>
    <w:rsid w:val="003D4EB9"/>
    <w:rPr>
      <w:rFonts w:ascii="GOST type A" w:hAnsi="GOST type A"/>
      <w:szCs w:val="24"/>
      <w:lang w:val="ru-RU" w:eastAsia="ru-RU" w:bidi="ar-SA"/>
    </w:rPr>
  </w:style>
  <w:style w:type="paragraph" w:customStyle="1" w:styleId="12">
    <w:name w:val="Штампы1"/>
    <w:basedOn w:val="a9"/>
    <w:rsid w:val="003D4EB9"/>
    <w:pPr>
      <w:jc w:val="center"/>
    </w:pPr>
    <w:rPr>
      <w:sz w:val="36"/>
      <w:szCs w:val="36"/>
    </w:rPr>
  </w:style>
  <w:style w:type="paragraph" w:customStyle="1" w:styleId="af">
    <w:name w:val="Подрисуночный текст"/>
    <w:autoRedefine/>
    <w:qFormat/>
    <w:rsid w:val="0010050B"/>
    <w:pPr>
      <w:jc w:val="center"/>
    </w:pPr>
    <w:rPr>
      <w:sz w:val="24"/>
      <w:szCs w:val="24"/>
    </w:rPr>
  </w:style>
  <w:style w:type="table" w:customStyle="1" w:styleId="af0">
    <w:name w:val="Таблица"/>
    <w:basedOn w:val="a7"/>
    <w:rsid w:val="009272CC"/>
    <w:rPr>
      <w:sz w:val="18"/>
      <w:szCs w:val="22"/>
    </w:rPr>
    <w:tblPr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6" w:space="0" w:color="auto"/>
        <w:insideV w:val="single" w:sz="6" w:space="0" w:color="auto"/>
      </w:tblBorders>
    </w:tblPr>
    <w:trPr>
      <w:cantSplit/>
      <w:jc w:val="center"/>
    </w:trPr>
    <w:tcPr>
      <w:vAlign w:val="center"/>
    </w:tcPr>
  </w:style>
  <w:style w:type="table" w:styleId="af1">
    <w:name w:val="Table Grid"/>
    <w:basedOn w:val="a7"/>
    <w:rsid w:val="00A3567D"/>
    <w:pPr>
      <w:ind w:firstLine="851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-">
    <w:name w:val="Таблица-название"/>
    <w:autoRedefine/>
    <w:qFormat/>
    <w:rsid w:val="00C85603"/>
    <w:pPr>
      <w:spacing w:before="120"/>
    </w:pPr>
    <w:rPr>
      <w:sz w:val="28"/>
      <w:szCs w:val="24"/>
    </w:rPr>
  </w:style>
  <w:style w:type="paragraph" w:customStyle="1" w:styleId="-0">
    <w:name w:val="Таблица-ед.изм."/>
    <w:autoRedefine/>
    <w:qFormat/>
    <w:rsid w:val="00DC3818"/>
    <w:pPr>
      <w:jc w:val="right"/>
    </w:pPr>
    <w:rPr>
      <w:sz w:val="22"/>
      <w:szCs w:val="24"/>
    </w:rPr>
  </w:style>
  <w:style w:type="paragraph" w:customStyle="1" w:styleId="-1">
    <w:name w:val="Таблица-текст"/>
    <w:autoRedefine/>
    <w:qFormat/>
    <w:rsid w:val="00676ED8"/>
    <w:rPr>
      <w:sz w:val="22"/>
      <w:szCs w:val="22"/>
    </w:rPr>
  </w:style>
  <w:style w:type="paragraph" w:customStyle="1" w:styleId="-2">
    <w:name w:val="Рисунок-название"/>
    <w:next w:val="a5"/>
    <w:unhideWhenUsed/>
    <w:qFormat/>
    <w:rsid w:val="00AA7880"/>
    <w:pPr>
      <w:spacing w:after="240"/>
      <w:jc w:val="center"/>
    </w:pPr>
    <w:rPr>
      <w:sz w:val="28"/>
      <w:szCs w:val="24"/>
    </w:rPr>
  </w:style>
  <w:style w:type="table" w:customStyle="1" w:styleId="-3">
    <w:name w:val="Формула-таблица"/>
    <w:basedOn w:val="a7"/>
    <w:rsid w:val="009E21A1"/>
    <w:rPr>
      <w:sz w:val="28"/>
      <w:szCs w:val="28"/>
    </w:rPr>
    <w:tblPr>
      <w:jc w:val="center"/>
    </w:tblPr>
    <w:trPr>
      <w:jc w:val="center"/>
    </w:trPr>
    <w:tcPr>
      <w:vAlign w:val="center"/>
    </w:tcPr>
  </w:style>
  <w:style w:type="numbering" w:customStyle="1" w:styleId="10">
    <w:name w:val="Список литературы1"/>
    <w:rsid w:val="007A63A2"/>
    <w:pPr>
      <w:numPr>
        <w:numId w:val="2"/>
      </w:numPr>
    </w:pPr>
  </w:style>
  <w:style w:type="paragraph" w:customStyle="1" w:styleId="-4">
    <w:name w:val="Приложение-заголовок"/>
    <w:basedOn w:val="11"/>
    <w:next w:val="a5"/>
    <w:autoRedefine/>
    <w:unhideWhenUsed/>
    <w:qFormat/>
    <w:rsid w:val="000F650D"/>
    <w:pPr>
      <w:numPr>
        <w:numId w:val="0"/>
      </w:numPr>
      <w:jc w:val="center"/>
    </w:pPr>
  </w:style>
  <w:style w:type="paragraph" w:styleId="13">
    <w:name w:val="toc 1"/>
    <w:basedOn w:val="a5"/>
    <w:next w:val="a5"/>
    <w:autoRedefine/>
    <w:uiPriority w:val="39"/>
    <w:rsid w:val="007F1A7D"/>
    <w:pPr>
      <w:tabs>
        <w:tab w:val="left" w:pos="0"/>
        <w:tab w:val="left" w:pos="284"/>
        <w:tab w:val="left" w:pos="567"/>
        <w:tab w:val="left" w:pos="851"/>
        <w:tab w:val="left" w:pos="1134"/>
        <w:tab w:val="left" w:leader="dot" w:pos="9639"/>
      </w:tabs>
      <w:spacing w:line="360" w:lineRule="auto"/>
      <w:ind w:firstLine="0"/>
      <w:jc w:val="left"/>
    </w:pPr>
    <w:rPr>
      <w:bCs/>
      <w:szCs w:val="20"/>
    </w:rPr>
  </w:style>
  <w:style w:type="paragraph" w:styleId="20">
    <w:name w:val="toc 2"/>
    <w:basedOn w:val="a5"/>
    <w:next w:val="a5"/>
    <w:autoRedefine/>
    <w:uiPriority w:val="39"/>
    <w:rsid w:val="007F1A7D"/>
    <w:pPr>
      <w:tabs>
        <w:tab w:val="left" w:pos="0"/>
        <w:tab w:val="left" w:pos="40"/>
        <w:tab w:val="left" w:pos="284"/>
        <w:tab w:val="left" w:pos="567"/>
        <w:tab w:val="left" w:pos="851"/>
        <w:tab w:val="left" w:pos="1134"/>
        <w:tab w:val="left" w:leader="dot" w:pos="9639"/>
      </w:tabs>
      <w:spacing w:line="360" w:lineRule="auto"/>
      <w:ind w:left="284" w:firstLine="0"/>
      <w:jc w:val="left"/>
    </w:pPr>
    <w:rPr>
      <w:szCs w:val="28"/>
    </w:rPr>
  </w:style>
  <w:style w:type="paragraph" w:styleId="30">
    <w:name w:val="toc 3"/>
    <w:basedOn w:val="a5"/>
    <w:next w:val="a5"/>
    <w:autoRedefine/>
    <w:uiPriority w:val="39"/>
    <w:rsid w:val="007F1A7D"/>
    <w:pPr>
      <w:tabs>
        <w:tab w:val="left" w:pos="1400"/>
        <w:tab w:val="right" w:leader="dot" w:pos="9922"/>
      </w:tabs>
      <w:spacing w:line="360" w:lineRule="auto"/>
      <w:ind w:left="567" w:firstLine="0"/>
      <w:jc w:val="left"/>
    </w:pPr>
    <w:rPr>
      <w:iCs/>
      <w:szCs w:val="20"/>
    </w:rPr>
  </w:style>
  <w:style w:type="character" w:customStyle="1" w:styleId="ac">
    <w:name w:val="Текст выноски Знак"/>
    <w:basedOn w:val="a6"/>
    <w:link w:val="ab"/>
    <w:rsid w:val="004255E3"/>
    <w:rPr>
      <w:rFonts w:ascii="Tahoma" w:hAnsi="Tahoma" w:cs="Tahoma"/>
      <w:sz w:val="16"/>
      <w:szCs w:val="16"/>
    </w:rPr>
  </w:style>
  <w:style w:type="paragraph" w:styleId="41">
    <w:name w:val="toc 4"/>
    <w:basedOn w:val="a5"/>
    <w:next w:val="a5"/>
    <w:autoRedefine/>
    <w:semiHidden/>
    <w:rsid w:val="00226EA1"/>
    <w:pPr>
      <w:ind w:left="840"/>
      <w:jc w:val="left"/>
    </w:pPr>
    <w:rPr>
      <w:sz w:val="18"/>
      <w:szCs w:val="18"/>
    </w:rPr>
  </w:style>
  <w:style w:type="paragraph" w:styleId="5">
    <w:name w:val="toc 5"/>
    <w:basedOn w:val="a5"/>
    <w:next w:val="a5"/>
    <w:autoRedefine/>
    <w:semiHidden/>
    <w:rsid w:val="00226EA1"/>
    <w:pPr>
      <w:ind w:left="1120"/>
      <w:jc w:val="left"/>
    </w:pPr>
    <w:rPr>
      <w:sz w:val="18"/>
      <w:szCs w:val="18"/>
    </w:rPr>
  </w:style>
  <w:style w:type="paragraph" w:styleId="6">
    <w:name w:val="toc 6"/>
    <w:basedOn w:val="a5"/>
    <w:next w:val="a5"/>
    <w:autoRedefine/>
    <w:semiHidden/>
    <w:rsid w:val="00226EA1"/>
    <w:pPr>
      <w:ind w:left="1400"/>
      <w:jc w:val="left"/>
    </w:pPr>
    <w:rPr>
      <w:sz w:val="18"/>
      <w:szCs w:val="18"/>
    </w:rPr>
  </w:style>
  <w:style w:type="paragraph" w:styleId="7">
    <w:name w:val="toc 7"/>
    <w:basedOn w:val="a5"/>
    <w:next w:val="a5"/>
    <w:autoRedefine/>
    <w:semiHidden/>
    <w:rsid w:val="00226EA1"/>
    <w:pPr>
      <w:ind w:left="1680"/>
      <w:jc w:val="left"/>
    </w:pPr>
    <w:rPr>
      <w:sz w:val="18"/>
      <w:szCs w:val="18"/>
    </w:rPr>
  </w:style>
  <w:style w:type="paragraph" w:styleId="8">
    <w:name w:val="toc 8"/>
    <w:basedOn w:val="a5"/>
    <w:next w:val="a5"/>
    <w:autoRedefine/>
    <w:semiHidden/>
    <w:rsid w:val="00226EA1"/>
    <w:pPr>
      <w:ind w:left="1960"/>
      <w:jc w:val="left"/>
    </w:pPr>
    <w:rPr>
      <w:sz w:val="18"/>
      <w:szCs w:val="18"/>
    </w:rPr>
  </w:style>
  <w:style w:type="paragraph" w:styleId="9">
    <w:name w:val="toc 9"/>
    <w:basedOn w:val="a5"/>
    <w:next w:val="a5"/>
    <w:autoRedefine/>
    <w:semiHidden/>
    <w:rsid w:val="00226EA1"/>
    <w:pPr>
      <w:ind w:left="2240"/>
      <w:jc w:val="left"/>
    </w:pPr>
    <w:rPr>
      <w:sz w:val="18"/>
      <w:szCs w:val="18"/>
    </w:rPr>
  </w:style>
  <w:style w:type="paragraph" w:customStyle="1" w:styleId="-5">
    <w:name w:val="Приложение-подпись"/>
    <w:autoRedefine/>
    <w:unhideWhenUsed/>
    <w:qFormat/>
    <w:rsid w:val="00277B54"/>
    <w:pPr>
      <w:jc w:val="center"/>
    </w:pPr>
    <w:rPr>
      <w:sz w:val="28"/>
      <w:szCs w:val="24"/>
    </w:rPr>
  </w:style>
  <w:style w:type="paragraph" w:styleId="af2">
    <w:name w:val="Subtitle"/>
    <w:basedOn w:val="a5"/>
    <w:next w:val="a5"/>
    <w:link w:val="af3"/>
    <w:semiHidden/>
    <w:unhideWhenUsed/>
    <w:rsid w:val="00EF0D32"/>
    <w:pPr>
      <w:numPr>
        <w:ilvl w:val="1"/>
      </w:numPr>
      <w:ind w:firstLine="851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</w:rPr>
  </w:style>
  <w:style w:type="character" w:customStyle="1" w:styleId="af3">
    <w:name w:val="Подзаголовок Знак"/>
    <w:basedOn w:val="a6"/>
    <w:link w:val="af2"/>
    <w:semiHidden/>
    <w:rsid w:val="004255E3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af4">
    <w:name w:val="Strong"/>
    <w:basedOn w:val="a6"/>
    <w:uiPriority w:val="22"/>
    <w:qFormat/>
    <w:rsid w:val="00EF0D32"/>
    <w:rPr>
      <w:b/>
      <w:bCs/>
    </w:rPr>
  </w:style>
  <w:style w:type="paragraph" w:styleId="af5">
    <w:name w:val="header"/>
    <w:basedOn w:val="a5"/>
    <w:link w:val="af6"/>
    <w:unhideWhenUsed/>
    <w:rsid w:val="00AD2FEE"/>
    <w:pPr>
      <w:tabs>
        <w:tab w:val="center" w:pos="4677"/>
        <w:tab w:val="right" w:pos="9355"/>
      </w:tabs>
    </w:pPr>
  </w:style>
  <w:style w:type="character" w:customStyle="1" w:styleId="af6">
    <w:name w:val="Верхний колонтитул Знак"/>
    <w:basedOn w:val="a6"/>
    <w:link w:val="af5"/>
    <w:rsid w:val="00AD2FEE"/>
    <w:rPr>
      <w:sz w:val="28"/>
      <w:szCs w:val="24"/>
    </w:rPr>
  </w:style>
  <w:style w:type="paragraph" w:styleId="af7">
    <w:name w:val="List Paragraph"/>
    <w:basedOn w:val="a5"/>
    <w:link w:val="af8"/>
    <w:uiPriority w:val="34"/>
    <w:qFormat/>
    <w:rsid w:val="000212A5"/>
    <w:pPr>
      <w:ind w:left="720"/>
      <w:contextualSpacing/>
    </w:pPr>
  </w:style>
  <w:style w:type="table" w:customStyle="1" w:styleId="-6">
    <w:name w:val="Рисунок-таблица"/>
    <w:basedOn w:val="a7"/>
    <w:uiPriority w:val="99"/>
    <w:rsid w:val="00806190"/>
    <w:pPr>
      <w:jc w:val="center"/>
    </w:pPr>
    <w:rPr>
      <w:sz w:val="28"/>
    </w:rPr>
    <w:tblPr>
      <w:tblStyleRowBandSize w:val="1"/>
      <w:tblStyleColBandSize w:val="1"/>
      <w:tblCellMar>
        <w:top w:w="284" w:type="dxa"/>
      </w:tblCellMar>
    </w:tblPr>
    <w:trPr>
      <w:cantSplit/>
    </w:trPr>
    <w:tcPr>
      <w:vAlign w:val="center"/>
    </w:tcPr>
  </w:style>
  <w:style w:type="table" w:styleId="42">
    <w:name w:val="Table Classic 4"/>
    <w:basedOn w:val="a7"/>
    <w:rsid w:val="003A30D1"/>
    <w:pPr>
      <w:ind w:firstLine="851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a3">
    <w:name w:val="МаркированныйСписок"/>
    <w:basedOn w:val="af9"/>
    <w:link w:val="21"/>
    <w:qFormat/>
    <w:rsid w:val="009C1134"/>
    <w:pPr>
      <w:numPr>
        <w:numId w:val="5"/>
      </w:numPr>
      <w:ind w:left="0" w:firstLine="709"/>
    </w:pPr>
  </w:style>
  <w:style w:type="character" w:customStyle="1" w:styleId="af8">
    <w:name w:val="Абзац списка Знак"/>
    <w:basedOn w:val="a6"/>
    <w:link w:val="af7"/>
    <w:uiPriority w:val="34"/>
    <w:qFormat/>
    <w:rsid w:val="006B5E73"/>
    <w:rPr>
      <w:sz w:val="28"/>
      <w:szCs w:val="24"/>
    </w:rPr>
  </w:style>
  <w:style w:type="character" w:customStyle="1" w:styleId="21">
    <w:name w:val="МаркирСписок2 Знак"/>
    <w:basedOn w:val="af8"/>
    <w:link w:val="a3"/>
    <w:rsid w:val="009C1134"/>
    <w:rPr>
      <w:sz w:val="28"/>
      <w:szCs w:val="24"/>
    </w:rPr>
  </w:style>
  <w:style w:type="character" w:styleId="afa">
    <w:name w:val="Hyperlink"/>
    <w:basedOn w:val="a6"/>
    <w:uiPriority w:val="99"/>
    <w:unhideWhenUsed/>
    <w:rsid w:val="00F2078E"/>
    <w:rPr>
      <w:color w:val="0000FF" w:themeColor="hyperlink"/>
      <w:u w:val="single"/>
    </w:rPr>
  </w:style>
  <w:style w:type="paragraph" w:customStyle="1" w:styleId="afb">
    <w:name w:val="Листинг"/>
    <w:basedOn w:val="a5"/>
    <w:link w:val="afc"/>
    <w:autoRedefine/>
    <w:qFormat/>
    <w:rsid w:val="00F20D86"/>
    <w:pPr>
      <w:framePr w:wrap="notBeside" w:vAnchor="text" w:hAnchor="text" w:y="1"/>
      <w:spacing w:before="120" w:after="240"/>
      <w:ind w:left="1418" w:firstLine="0"/>
      <w:contextualSpacing/>
    </w:pPr>
    <w:rPr>
      <w:rFonts w:ascii="Courier New" w:hAnsi="Courier New" w:cs="Courier New"/>
      <w:sz w:val="24"/>
      <w:lang w:val="en-US"/>
    </w:rPr>
  </w:style>
  <w:style w:type="character" w:customStyle="1" w:styleId="afc">
    <w:name w:val="Листинг Знак"/>
    <w:basedOn w:val="a6"/>
    <w:link w:val="afb"/>
    <w:rsid w:val="00F20D86"/>
    <w:rPr>
      <w:rFonts w:ascii="Courier New" w:hAnsi="Courier New" w:cs="Courier New"/>
      <w:sz w:val="24"/>
      <w:szCs w:val="24"/>
      <w:lang w:val="en-US"/>
    </w:rPr>
  </w:style>
  <w:style w:type="paragraph" w:customStyle="1" w:styleId="af9">
    <w:name w:val="ОсновнойТекст"/>
    <w:basedOn w:val="a5"/>
    <w:link w:val="afd"/>
    <w:qFormat/>
    <w:rsid w:val="00283A6D"/>
    <w:pPr>
      <w:spacing w:line="360" w:lineRule="auto"/>
      <w:ind w:firstLine="709"/>
    </w:pPr>
  </w:style>
  <w:style w:type="paragraph" w:customStyle="1" w:styleId="formattext">
    <w:name w:val="formattext"/>
    <w:basedOn w:val="a5"/>
    <w:rsid w:val="004C3F3D"/>
    <w:pPr>
      <w:spacing w:before="100" w:beforeAutospacing="1" w:after="100" w:afterAutospacing="1"/>
      <w:ind w:firstLine="0"/>
      <w:jc w:val="left"/>
    </w:pPr>
    <w:rPr>
      <w:sz w:val="24"/>
    </w:rPr>
  </w:style>
  <w:style w:type="character" w:customStyle="1" w:styleId="afd">
    <w:name w:val="ОсновнойТекст Знак"/>
    <w:basedOn w:val="a6"/>
    <w:link w:val="af9"/>
    <w:rsid w:val="00283A6D"/>
    <w:rPr>
      <w:sz w:val="28"/>
      <w:szCs w:val="24"/>
    </w:rPr>
  </w:style>
  <w:style w:type="character" w:customStyle="1" w:styleId="searchresult">
    <w:name w:val="search_result"/>
    <w:basedOn w:val="a6"/>
    <w:rsid w:val="00F2696C"/>
  </w:style>
  <w:style w:type="paragraph" w:customStyle="1" w:styleId="a2">
    <w:name w:val="СтильЛитература"/>
    <w:basedOn w:val="a5"/>
    <w:link w:val="afe"/>
    <w:qFormat/>
    <w:rsid w:val="00327A4B"/>
    <w:pPr>
      <w:numPr>
        <w:numId w:val="3"/>
      </w:numPr>
      <w:tabs>
        <w:tab w:val="clear" w:pos="454"/>
        <w:tab w:val="num" w:pos="1134"/>
      </w:tabs>
      <w:spacing w:line="360" w:lineRule="auto"/>
      <w:ind w:left="0" w:firstLine="709"/>
    </w:pPr>
  </w:style>
  <w:style w:type="paragraph" w:customStyle="1" w:styleId="a4">
    <w:name w:val="НумерованныйСписок"/>
    <w:basedOn w:val="af9"/>
    <w:link w:val="aff"/>
    <w:qFormat/>
    <w:rsid w:val="007E66F6"/>
    <w:pPr>
      <w:numPr>
        <w:numId w:val="6"/>
      </w:numPr>
      <w:tabs>
        <w:tab w:val="left" w:pos="1134"/>
      </w:tabs>
      <w:ind w:left="0" w:firstLine="709"/>
    </w:pPr>
  </w:style>
  <w:style w:type="character" w:customStyle="1" w:styleId="afe">
    <w:name w:val="СтильЛитература Знак"/>
    <w:basedOn w:val="a6"/>
    <w:link w:val="a2"/>
    <w:rsid w:val="00327A4B"/>
    <w:rPr>
      <w:sz w:val="28"/>
      <w:szCs w:val="24"/>
    </w:rPr>
  </w:style>
  <w:style w:type="paragraph" w:customStyle="1" w:styleId="a1">
    <w:name w:val="БуквенныйСписок"/>
    <w:basedOn w:val="af9"/>
    <w:link w:val="aff0"/>
    <w:qFormat/>
    <w:rsid w:val="007E66F6"/>
    <w:pPr>
      <w:numPr>
        <w:numId w:val="7"/>
      </w:numPr>
      <w:tabs>
        <w:tab w:val="left" w:pos="1134"/>
      </w:tabs>
      <w:ind w:left="0" w:firstLine="709"/>
    </w:pPr>
  </w:style>
  <w:style w:type="character" w:customStyle="1" w:styleId="aff">
    <w:name w:val="НумерованныйСписок Знак"/>
    <w:basedOn w:val="afd"/>
    <w:link w:val="a4"/>
    <w:rsid w:val="007E66F6"/>
    <w:rPr>
      <w:sz w:val="28"/>
      <w:szCs w:val="24"/>
    </w:rPr>
  </w:style>
  <w:style w:type="character" w:customStyle="1" w:styleId="aff0">
    <w:name w:val="БуквенныйСписок Знак"/>
    <w:basedOn w:val="afd"/>
    <w:link w:val="a1"/>
    <w:rsid w:val="007E66F6"/>
    <w:rPr>
      <w:sz w:val="28"/>
      <w:szCs w:val="24"/>
    </w:rPr>
  </w:style>
  <w:style w:type="paragraph" w:styleId="22">
    <w:name w:val="Body Text 2"/>
    <w:basedOn w:val="a5"/>
    <w:link w:val="23"/>
    <w:uiPriority w:val="99"/>
    <w:unhideWhenUsed/>
    <w:qFormat/>
    <w:rsid w:val="00C17639"/>
    <w:pPr>
      <w:spacing w:after="120" w:line="480" w:lineRule="auto"/>
      <w:ind w:firstLine="0"/>
      <w:jc w:val="left"/>
    </w:pPr>
    <w:rPr>
      <w:sz w:val="24"/>
    </w:rPr>
  </w:style>
  <w:style w:type="character" w:customStyle="1" w:styleId="23">
    <w:name w:val="Основной текст 2 Знак"/>
    <w:basedOn w:val="a6"/>
    <w:link w:val="22"/>
    <w:uiPriority w:val="99"/>
    <w:rsid w:val="00C17639"/>
    <w:rPr>
      <w:sz w:val="24"/>
      <w:szCs w:val="24"/>
    </w:rPr>
  </w:style>
  <w:style w:type="paragraph" w:styleId="aff1">
    <w:name w:val="Body Text"/>
    <w:basedOn w:val="a5"/>
    <w:link w:val="aff2"/>
    <w:semiHidden/>
    <w:unhideWhenUsed/>
    <w:rsid w:val="005F05B1"/>
    <w:pPr>
      <w:spacing w:after="120"/>
    </w:pPr>
  </w:style>
  <w:style w:type="character" w:customStyle="1" w:styleId="aff2">
    <w:name w:val="Основной текст Знак"/>
    <w:basedOn w:val="a6"/>
    <w:link w:val="aff1"/>
    <w:semiHidden/>
    <w:rsid w:val="005F05B1"/>
    <w:rPr>
      <w:sz w:val="28"/>
      <w:szCs w:val="24"/>
    </w:rPr>
  </w:style>
  <w:style w:type="paragraph" w:styleId="aff3">
    <w:name w:val="Normal (Web)"/>
    <w:basedOn w:val="a5"/>
    <w:link w:val="aff4"/>
    <w:uiPriority w:val="99"/>
    <w:unhideWhenUsed/>
    <w:qFormat/>
    <w:rsid w:val="005F05B1"/>
    <w:pPr>
      <w:spacing w:before="100" w:beforeAutospacing="1" w:after="100" w:afterAutospacing="1"/>
      <w:ind w:firstLine="0"/>
      <w:jc w:val="left"/>
    </w:pPr>
    <w:rPr>
      <w:sz w:val="24"/>
    </w:rPr>
  </w:style>
  <w:style w:type="character" w:customStyle="1" w:styleId="aff5">
    <w:name w:val="Загагагага Знак"/>
    <w:link w:val="a"/>
    <w:qFormat/>
    <w:rsid w:val="009B3600"/>
    <w:rPr>
      <w:sz w:val="28"/>
      <w:szCs w:val="28"/>
    </w:rPr>
  </w:style>
  <w:style w:type="paragraph" w:customStyle="1" w:styleId="1">
    <w:name w:val="1 Заголовок"/>
    <w:basedOn w:val="11"/>
    <w:qFormat/>
    <w:rsid w:val="009B3600"/>
    <w:pPr>
      <w:numPr>
        <w:numId w:val="9"/>
      </w:numPr>
      <w:shd w:val="clear" w:color="auto" w:fill="FFFFFF"/>
      <w:suppressAutoHyphens/>
      <w:spacing w:after="0" w:line="240" w:lineRule="auto"/>
    </w:pPr>
    <w:rPr>
      <w:rFonts w:cs="Times New Roman"/>
      <w:b w:val="0"/>
      <w:color w:val="000000" w:themeColor="text1"/>
      <w:kern w:val="0"/>
      <w:lang w:eastAsia="en-US"/>
    </w:rPr>
  </w:style>
  <w:style w:type="paragraph" w:customStyle="1" w:styleId="4">
    <w:name w:val="4 Заголовок"/>
    <w:basedOn w:val="a5"/>
    <w:next w:val="a5"/>
    <w:qFormat/>
    <w:rsid w:val="009B3600"/>
    <w:pPr>
      <w:keepNext/>
      <w:widowControl w:val="0"/>
      <w:numPr>
        <w:ilvl w:val="2"/>
        <w:numId w:val="9"/>
      </w:numPr>
      <w:suppressAutoHyphens/>
    </w:pPr>
    <w:rPr>
      <w:szCs w:val="28"/>
      <w:lang w:eastAsia="en-US"/>
    </w:rPr>
  </w:style>
  <w:style w:type="paragraph" w:customStyle="1" w:styleId="a">
    <w:name w:val="Загагагага"/>
    <w:basedOn w:val="af7"/>
    <w:next w:val="a5"/>
    <w:link w:val="aff5"/>
    <w:qFormat/>
    <w:rsid w:val="009B3600"/>
    <w:pPr>
      <w:keepNext/>
      <w:numPr>
        <w:ilvl w:val="1"/>
        <w:numId w:val="9"/>
      </w:numPr>
      <w:suppressAutoHyphens/>
      <w:contextualSpacing w:val="0"/>
      <w:jc w:val="left"/>
    </w:pPr>
    <w:rPr>
      <w:szCs w:val="28"/>
    </w:rPr>
  </w:style>
  <w:style w:type="paragraph" w:customStyle="1" w:styleId="futurismarkdown-paragraph">
    <w:name w:val="futurismarkdown-paragraph"/>
    <w:basedOn w:val="a5"/>
    <w:rsid w:val="00362FAD"/>
    <w:pPr>
      <w:spacing w:before="100" w:beforeAutospacing="1" w:after="100" w:afterAutospacing="1"/>
      <w:ind w:firstLine="0"/>
      <w:jc w:val="left"/>
    </w:pPr>
    <w:rPr>
      <w:sz w:val="24"/>
    </w:rPr>
  </w:style>
  <w:style w:type="character" w:customStyle="1" w:styleId="aff6">
    <w:name w:val="Название Знак"/>
    <w:uiPriority w:val="99"/>
    <w:rsid w:val="00F23659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ff4">
    <w:name w:val="Обычный (Интернет) Знак"/>
    <w:basedOn w:val="a6"/>
    <w:link w:val="aff3"/>
    <w:uiPriority w:val="99"/>
    <w:rsid w:val="002954EA"/>
    <w:rPr>
      <w:sz w:val="24"/>
      <w:szCs w:val="24"/>
    </w:rPr>
  </w:style>
  <w:style w:type="paragraph" w:customStyle="1" w:styleId="Iauiue">
    <w:name w:val="Iau?iue"/>
    <w:rsid w:val="000C108D"/>
    <w:rPr>
      <w:color w:val="000000"/>
      <w:sz w:val="24"/>
    </w:rPr>
  </w:style>
  <w:style w:type="character" w:customStyle="1" w:styleId="ae">
    <w:name w:val="Нижний колонтитул Знак"/>
    <w:basedOn w:val="a6"/>
    <w:link w:val="ad"/>
    <w:uiPriority w:val="99"/>
    <w:rsid w:val="000C108D"/>
    <w:rPr>
      <w:sz w:val="28"/>
      <w:szCs w:val="24"/>
    </w:rPr>
  </w:style>
  <w:style w:type="paragraph" w:customStyle="1" w:styleId="aff7">
    <w:name w:val="РРРисунок"/>
    <w:basedOn w:val="a5"/>
    <w:link w:val="aff8"/>
    <w:qFormat/>
    <w:rsid w:val="004D76D2"/>
    <w:pPr>
      <w:ind w:firstLine="0"/>
      <w:jc w:val="center"/>
    </w:pPr>
  </w:style>
  <w:style w:type="character" w:customStyle="1" w:styleId="aff8">
    <w:name w:val="РРРисунок Знак"/>
    <w:basedOn w:val="a6"/>
    <w:link w:val="aff7"/>
    <w:rsid w:val="004D76D2"/>
    <w:rPr>
      <w:sz w:val="28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492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430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573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18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15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06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48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9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74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987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526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72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646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46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21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33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zva\Downloads\bachwork_v5.2%20(1)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1A1CE1A-D0A8-48BB-826A-417874971A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bachwork_v5.2 (1)</Template>
  <TotalTime>1417</TotalTime>
  <Pages>8</Pages>
  <Words>1037</Words>
  <Characters>5917</Characters>
  <Application>Microsoft Office Word</Application>
  <DocSecurity>0</DocSecurity>
  <Lines>49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SibSUTIS</Company>
  <LinksUpToDate>false</LinksUpToDate>
  <CharactersWithSpaces>6941</CharactersWithSpaces>
  <SharedDoc>false</SharedDoc>
  <HLinks>
    <vt:vector size="72" baseType="variant">
      <vt:variant>
        <vt:i4>1638463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_Toc226783382</vt:lpwstr>
      </vt:variant>
      <vt:variant>
        <vt:i4>1638463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_Toc226783381</vt:lpwstr>
      </vt:variant>
      <vt:variant>
        <vt:i4>1638463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_Toc226783380</vt:lpwstr>
      </vt:variant>
      <vt:variant>
        <vt:i4>1441855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_Toc226783379</vt:lpwstr>
      </vt:variant>
      <vt:variant>
        <vt:i4>1441855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_Toc226783378</vt:lpwstr>
      </vt:variant>
      <vt:variant>
        <vt:i4>1441855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_Toc226783377</vt:lpwstr>
      </vt:variant>
      <vt:variant>
        <vt:i4>1441855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_Toc226783376</vt:lpwstr>
      </vt:variant>
      <vt:variant>
        <vt:i4>1441855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_Toc226783375</vt:lpwstr>
      </vt:variant>
      <vt:variant>
        <vt:i4>1441855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_Toc226783374</vt:lpwstr>
      </vt:variant>
      <vt:variant>
        <vt:i4>1441855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_Toc226783373</vt:lpwstr>
      </vt:variant>
      <vt:variant>
        <vt:i4>1441855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_Toc226783372</vt:lpwstr>
      </vt:variant>
      <vt:variant>
        <vt:i4>1441855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_Toc226783371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Машковцев С. А.</dc:creator>
  <cp:lastModifiedBy>Chaynik 887</cp:lastModifiedBy>
  <cp:revision>260</cp:revision>
  <cp:lastPrinted>2025-04-15T14:41:00Z</cp:lastPrinted>
  <dcterms:created xsi:type="dcterms:W3CDTF">2024-11-22T12:50:00Z</dcterms:created>
  <dcterms:modified xsi:type="dcterms:W3CDTF">2026-03-06T19:16:00Z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Название">
    <vt:lpwstr>Разработка приложения по учету клиентов в салоне красоты</vt:lpwstr>
  </property>
  <property fmtid="{D5CDD505-2E9C-101B-9397-08002B2CF9AE}" pid="3" name="Рук.ФИО">
    <vt:lpwstr>Тупицын К.М.</vt:lpwstr>
  </property>
  <property fmtid="{D5CDD505-2E9C-101B-9397-08002B2CF9AE}" pid="4" name="Рук.ФИО.полн">
    <vt:lpwstr>Тупицын Константин Михайлович</vt:lpwstr>
  </property>
  <property fmtid="{D5CDD505-2E9C-101B-9397-08002B2CF9AE}" pid="5" name="Рук.СтепеньЗвание">
    <vt:lpwstr>преподаватель</vt:lpwstr>
  </property>
  <property fmtid="{D5CDD505-2E9C-101B-9397-08002B2CF9AE}" pid="6" name="Рук.Должность">
    <vt:lpwstr>преподаватель кафедры ИСТ</vt:lpwstr>
  </property>
  <property fmtid="{D5CDD505-2E9C-101B-9397-08002B2CF9AE}" pid="7" name="Рец.ФИО">
    <vt:lpwstr>Сидоров С.С.</vt:lpwstr>
  </property>
  <property fmtid="{D5CDD505-2E9C-101B-9397-08002B2CF9AE}" pid="8" name="Рец.ФИО.полн">
    <vt:lpwstr>Сидоров Сидор Сидорович</vt:lpwstr>
  </property>
  <property fmtid="{D5CDD505-2E9C-101B-9397-08002B2CF9AE}" pid="9" name="Рец.СтепеньЗвание">
    <vt:lpwstr>к.т.н. доцент</vt:lpwstr>
  </property>
  <property fmtid="{D5CDD505-2E9C-101B-9397-08002B2CF9AE}" pid="10" name="Рец.Должность">
    <vt:lpwstr>доцент кафедры вычислительных систем СибГУТИ</vt:lpwstr>
  </property>
  <property fmtid="{D5CDD505-2E9C-101B-9397-08002B2CF9AE}" pid="11" name="Каф.Полн">
    <vt:lpwstr>Кафедра Информационных систем и технологий</vt:lpwstr>
  </property>
  <property fmtid="{D5CDD505-2E9C-101B-9397-08002B2CF9AE}" pid="12" name="Каф.Сокр">
    <vt:lpwstr>ИСТ</vt:lpwstr>
  </property>
  <property fmtid="{D5CDD505-2E9C-101B-9397-08002B2CF9AE}" pid="13" name="Каф.Зав.ФИО">
    <vt:lpwstr>Зацепин В.А.</vt:lpwstr>
  </property>
  <property fmtid="{D5CDD505-2E9C-101B-9397-08002B2CF9AE}" pid="14" name="Каф.Зав.СтепеньЗвание">
    <vt:lpwstr>к.т.н., доцент</vt:lpwstr>
  </property>
  <property fmtid="{D5CDD505-2E9C-101B-9397-08002B2CF9AE}" pid="15" name="Нормокнтр.ФИО">
    <vt:lpwstr>Гонцова А.В.</vt:lpwstr>
  </property>
  <property fmtid="{D5CDD505-2E9C-101B-9397-08002B2CF9AE}" pid="16" name="Шаблон.Дата">
    <vt:lpwstr>«_____» _________________</vt:lpwstr>
  </property>
  <property fmtid="{D5CDD505-2E9C-101B-9397-08002B2CF9AE}" pid="17" name="Шаблон.Подпись">
    <vt:lpwstr>___________</vt:lpwstr>
  </property>
  <property fmtid="{D5CDD505-2E9C-101B-9397-08002B2CF9AE}" pid="18" name="Приказ.Дата">
    <vt:lpwstr>«__» ________ 2023 г.</vt:lpwstr>
  </property>
  <property fmtid="{D5CDD505-2E9C-101B-9397-08002B2CF9AE}" pid="19" name="Приказ.Номер">
    <vt:lpwstr>___________</vt:lpwstr>
  </property>
  <property fmtid="{D5CDD505-2E9C-101B-9397-08002B2CF9AE}" pid="20" name="Студ.ФИО">
    <vt:lpwstr>Машковцев С.А.</vt:lpwstr>
  </property>
  <property fmtid="{D5CDD505-2E9C-101B-9397-08002B2CF9AE}" pid="21" name="Студ.ФИО.полн">
    <vt:lpwstr>Машковцев Сергей Александрович</vt:lpwstr>
  </property>
  <property fmtid="{D5CDD505-2E9C-101B-9397-08002B2CF9AE}" pid="22" name="Студ.ФИО.родит">
    <vt:lpwstr>Иванова И.И.</vt:lpwstr>
  </property>
  <property fmtid="{D5CDD505-2E9C-101B-9397-08002B2CF9AE}" pid="23" name="Студ.ФИО.дат">
    <vt:lpwstr>Иванову И.И.</vt:lpwstr>
  </property>
  <property fmtid="{D5CDD505-2E9C-101B-9397-08002B2CF9AE}" pid="24" name="Студ.Факультет">
    <vt:lpwstr>ИВТ</vt:lpwstr>
  </property>
  <property fmtid="{D5CDD505-2E9C-101B-9397-08002B2CF9AE}" pid="25" name="Студ.Группа">
    <vt:lpwstr>285</vt:lpwstr>
  </property>
  <property fmtid="{D5CDD505-2E9C-101B-9397-08002B2CF9AE}" pid="26" name="Студента/ки">
    <vt:lpwstr>а</vt:lpwstr>
  </property>
  <property fmtid="{D5CDD505-2E9C-101B-9397-08002B2CF9AE}" pid="27" name="Сдача.Дата">
    <vt:lpwstr>10 июня 2023 г.</vt:lpwstr>
  </property>
  <property fmtid="{D5CDD505-2E9C-101B-9397-08002B2CF9AE}" pid="28" name="НомерРаздела.ЭЧ">
    <vt:lpwstr>4</vt:lpwstr>
  </property>
  <property fmtid="{D5CDD505-2E9C-101B-9397-08002B2CF9AE}" pid="29" name="НомерРаздела.БЖ">
    <vt:lpwstr>5</vt:lpwstr>
  </property>
</Properties>
</file>